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35F" w:rsidRPr="003B0E93" w:rsidRDefault="00A56C73">
      <w:pPr>
        <w:jc w:val="center"/>
        <w:rPr>
          <w:rFonts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pt;width:542.05pt;height:65.2pt;z-index:1;mso-wrap-edited:f;mso-position-horizontal:center" wrapcoords="-30 0 -30 21352 21600 21352 21600 0 -30 0" fillcolor="window">
            <v:imagedata r:id="rId9" o:title="_Pic0"/>
            <w10:wrap type="tight"/>
          </v:shape>
        </w:pict>
      </w:r>
    </w:p>
    <w:p w:rsidR="00F3435F" w:rsidRPr="003B0E93" w:rsidRDefault="00F3435F">
      <w:pPr>
        <w:jc w:val="center"/>
        <w:rPr>
          <w:rFonts w:cs="Arial"/>
          <w:b/>
          <w:bCs/>
          <w:sz w:val="44"/>
          <w:szCs w:val="44"/>
        </w:rPr>
      </w:pPr>
    </w:p>
    <w:p w:rsidR="00F3435F" w:rsidRPr="003B0E93" w:rsidRDefault="00F3435F">
      <w:pPr>
        <w:jc w:val="center"/>
        <w:rPr>
          <w:rFonts w:cs="Arial"/>
          <w:b/>
          <w:bCs/>
          <w:sz w:val="44"/>
          <w:szCs w:val="44"/>
        </w:rPr>
      </w:pPr>
    </w:p>
    <w:p w:rsidR="00F3435F" w:rsidRPr="003B0E93" w:rsidRDefault="00F3435F">
      <w:pPr>
        <w:jc w:val="center"/>
        <w:rPr>
          <w:rFonts w:cs="Arial"/>
          <w:b/>
          <w:bCs/>
          <w:sz w:val="44"/>
          <w:szCs w:val="44"/>
        </w:rPr>
      </w:pPr>
    </w:p>
    <w:p w:rsidR="00F3435F" w:rsidRPr="003B0E93" w:rsidRDefault="00F3435F">
      <w:pPr>
        <w:jc w:val="center"/>
        <w:rPr>
          <w:rFonts w:cs="Arial"/>
          <w:b/>
          <w:bCs/>
          <w:sz w:val="44"/>
          <w:szCs w:val="44"/>
        </w:rPr>
      </w:pPr>
    </w:p>
    <w:p w:rsidR="00F3435F" w:rsidRPr="003B0E93" w:rsidRDefault="00F3435F" w:rsidP="00104082">
      <w:pPr>
        <w:jc w:val="center"/>
        <w:rPr>
          <w:b/>
          <w:sz w:val="44"/>
          <w:szCs w:val="44"/>
        </w:rPr>
      </w:pPr>
      <w:r w:rsidRPr="003B0E93">
        <w:rPr>
          <w:b/>
          <w:sz w:val="44"/>
          <w:szCs w:val="44"/>
        </w:rPr>
        <w:t>Guía del usuario del Portal Central del Centro de Intercambio de Información sobre Seguridad de la Biotecnología</w:t>
      </w:r>
    </w:p>
    <w:p w:rsidR="00F3435F" w:rsidRPr="003B0E93" w:rsidRDefault="00F3435F">
      <w:pPr>
        <w:rPr>
          <w:sz w:val="44"/>
          <w:szCs w:val="44"/>
        </w:rPr>
      </w:pPr>
    </w:p>
    <w:p w:rsidR="00F3435F" w:rsidRPr="003B0E93" w:rsidRDefault="00F3435F">
      <w:pPr>
        <w:rPr>
          <w:sz w:val="44"/>
          <w:szCs w:val="44"/>
        </w:rPr>
      </w:pPr>
    </w:p>
    <w:p w:rsidR="00F3435F" w:rsidRPr="003B0E93" w:rsidRDefault="00F3435F">
      <w:pPr>
        <w:jc w:val="center"/>
        <w:rPr>
          <w:rFonts w:cs="Arial"/>
          <w:b/>
          <w:bCs/>
          <w:sz w:val="44"/>
          <w:szCs w:val="44"/>
        </w:rPr>
      </w:pPr>
      <w:r w:rsidRPr="003B0E93">
        <w:rPr>
          <w:rFonts w:cs="Arial"/>
          <w:b/>
          <w:bCs/>
          <w:sz w:val="44"/>
          <w:szCs w:val="44"/>
        </w:rPr>
        <w:t>“Registro de datos en el Portal Central del CIISB”</w:t>
      </w:r>
    </w:p>
    <w:p w:rsidR="00F3435F" w:rsidRPr="003B0E93" w:rsidRDefault="00F3435F">
      <w:pPr>
        <w:jc w:val="center"/>
        <w:rPr>
          <w:rFonts w:cs="Arial"/>
          <w:b/>
          <w:bCs/>
          <w:sz w:val="44"/>
          <w:szCs w:val="44"/>
        </w:rPr>
      </w:pPr>
    </w:p>
    <w:p w:rsidR="00F3435F" w:rsidRPr="003B0E93" w:rsidRDefault="00F3435F">
      <w:pPr>
        <w:jc w:val="center"/>
        <w:rPr>
          <w:rFonts w:cs="Arial"/>
          <w:b/>
          <w:bCs/>
          <w:sz w:val="44"/>
          <w:szCs w:val="44"/>
        </w:rPr>
      </w:pPr>
    </w:p>
    <w:p w:rsidR="00F3435F" w:rsidRPr="003B0E93" w:rsidRDefault="00104082">
      <w:pPr>
        <w:jc w:val="center"/>
        <w:rPr>
          <w:rFonts w:cs="Arial"/>
          <w:b/>
          <w:bCs/>
          <w:i/>
          <w:iCs/>
          <w:sz w:val="44"/>
          <w:szCs w:val="44"/>
        </w:rPr>
      </w:pPr>
      <w:r w:rsidRPr="003B0E93">
        <w:rPr>
          <w:rFonts w:cs="Arial"/>
          <w:b/>
          <w:bCs/>
          <w:i/>
          <w:iCs/>
          <w:sz w:val="44"/>
          <w:szCs w:val="44"/>
        </w:rPr>
        <w:t>Registros de referencia</w:t>
      </w:r>
    </w:p>
    <w:p w:rsidR="00F3435F" w:rsidRPr="003B0E93" w:rsidRDefault="00F3435F">
      <w:pPr>
        <w:jc w:val="center"/>
        <w:rPr>
          <w:rFonts w:cs="Arial"/>
          <w:b/>
          <w:bCs/>
          <w:i/>
          <w:iCs/>
          <w:sz w:val="44"/>
          <w:szCs w:val="44"/>
        </w:rPr>
      </w:pPr>
    </w:p>
    <w:p w:rsidR="00F3435F" w:rsidRPr="003B0E93" w:rsidRDefault="00F3435F">
      <w:pPr>
        <w:jc w:val="center"/>
        <w:rPr>
          <w:rFonts w:cs="Arial"/>
          <w:b/>
          <w:bCs/>
          <w:i/>
          <w:iCs/>
          <w:sz w:val="44"/>
          <w:szCs w:val="44"/>
        </w:rPr>
      </w:pPr>
    </w:p>
    <w:p w:rsidR="00F3435F" w:rsidRPr="003B0E93" w:rsidRDefault="00F3435F">
      <w:pPr>
        <w:jc w:val="center"/>
        <w:rPr>
          <w:rFonts w:cs="Arial"/>
          <w:b/>
          <w:bCs/>
          <w:i/>
          <w:iCs/>
          <w:sz w:val="44"/>
          <w:szCs w:val="44"/>
        </w:rPr>
      </w:pPr>
    </w:p>
    <w:p w:rsidR="00F3435F" w:rsidRPr="003B0E93" w:rsidRDefault="005A0797">
      <w:pPr>
        <w:jc w:val="center"/>
        <w:rPr>
          <w:rFonts w:cs="Arial"/>
          <w:b/>
          <w:bCs/>
          <w:sz w:val="28"/>
          <w:szCs w:val="28"/>
        </w:rPr>
      </w:pPr>
      <w:r>
        <w:rPr>
          <w:rFonts w:cs="Arial"/>
          <w:b/>
          <w:bCs/>
          <w:sz w:val="28"/>
          <w:szCs w:val="28"/>
        </w:rPr>
        <w:t>Noviembre</w:t>
      </w:r>
      <w:r w:rsidR="00104082" w:rsidRPr="003B0E93">
        <w:rPr>
          <w:rFonts w:cs="Arial"/>
          <w:b/>
          <w:bCs/>
          <w:sz w:val="28"/>
          <w:szCs w:val="28"/>
        </w:rPr>
        <w:t xml:space="preserve"> 2012</w:t>
      </w:r>
    </w:p>
    <w:p w:rsidR="00104082" w:rsidRPr="003B0E93" w:rsidRDefault="00104082">
      <w:pPr>
        <w:jc w:val="center"/>
        <w:rPr>
          <w:rFonts w:cs="Arial"/>
          <w:b/>
          <w:bCs/>
          <w:sz w:val="28"/>
          <w:szCs w:val="28"/>
        </w:rPr>
      </w:pPr>
    </w:p>
    <w:p w:rsidR="00104082" w:rsidRPr="003B0E93" w:rsidRDefault="00104082">
      <w:pPr>
        <w:jc w:val="center"/>
        <w:rPr>
          <w:rFonts w:cs="Arial"/>
          <w:b/>
          <w:bCs/>
          <w:sz w:val="28"/>
          <w:szCs w:val="28"/>
        </w:rPr>
      </w:pPr>
    </w:p>
    <w:p w:rsidR="00104082" w:rsidRPr="003B0E93" w:rsidRDefault="00104082">
      <w:pPr>
        <w:jc w:val="center"/>
        <w:rPr>
          <w:rFonts w:cs="Arial"/>
          <w:b/>
          <w:bCs/>
          <w:sz w:val="28"/>
          <w:szCs w:val="28"/>
        </w:rPr>
      </w:pPr>
    </w:p>
    <w:p w:rsidR="00F3435F" w:rsidRPr="003B0E93" w:rsidRDefault="00F3435F">
      <w:pPr>
        <w:rPr>
          <w:rFonts w:cs="Arial"/>
          <w:b/>
          <w:bCs/>
          <w:szCs w:val="22"/>
        </w:rPr>
      </w:pPr>
    </w:p>
    <w:p w:rsidR="00F3435F" w:rsidRPr="003B0E93" w:rsidRDefault="00F3435F">
      <w:pPr>
        <w:rPr>
          <w:rFonts w:cs="Arial"/>
          <w:b/>
          <w:bCs/>
          <w:szCs w:val="22"/>
        </w:rPr>
        <w:sectPr w:rsidR="00F3435F" w:rsidRPr="003B0E93">
          <w:pgSz w:w="11904" w:h="16843"/>
          <w:pgMar w:top="1418" w:right="1701" w:bottom="1418" w:left="1701" w:header="720" w:footer="720" w:gutter="0"/>
          <w:paperSrc w:first="7" w:other="7"/>
          <w:cols w:space="720"/>
          <w:noEndnote/>
        </w:sectPr>
      </w:pPr>
    </w:p>
    <w:p w:rsidR="00104082" w:rsidRPr="003B0E93" w:rsidRDefault="00104082" w:rsidP="00104082">
      <w:pPr>
        <w:spacing w:after="120"/>
        <w:rPr>
          <w:rFonts w:cs="Arial"/>
          <w:b/>
          <w:sz w:val="28"/>
          <w:szCs w:val="28"/>
        </w:rPr>
      </w:pPr>
      <w:r w:rsidRPr="003B0E93">
        <w:rPr>
          <w:rFonts w:cs="Arial"/>
          <w:b/>
          <w:sz w:val="28"/>
          <w:szCs w:val="28"/>
        </w:rPr>
        <w:lastRenderedPageBreak/>
        <w:t>Reproducción</w:t>
      </w:r>
    </w:p>
    <w:p w:rsidR="00104082" w:rsidRPr="003B0E93" w:rsidRDefault="00104082" w:rsidP="00104082">
      <w:pPr>
        <w:spacing w:after="120"/>
        <w:rPr>
          <w:rFonts w:cs="Arial"/>
          <w:szCs w:val="20"/>
        </w:rPr>
      </w:pPr>
    </w:p>
    <w:p w:rsidR="00104082" w:rsidRPr="003B0E93" w:rsidRDefault="00104082" w:rsidP="00104082">
      <w:pPr>
        <w:spacing w:after="120"/>
        <w:rPr>
          <w:rFonts w:cs="Arial"/>
          <w:szCs w:val="20"/>
        </w:rPr>
      </w:pPr>
      <w:r w:rsidRPr="003B0E93">
        <w:rPr>
          <w:rFonts w:cs="Arial"/>
          <w:szCs w:val="20"/>
        </w:rPr>
        <w:t xml:space="preserve">El contenido de esta publicación puede ser reproducido total o parcialmente y en cualquier forma para propósitos educacionales o sin ánimo de lucro sin permiso especial del propietario de los derechos de autor, siempre y cuando la fuente sea </w:t>
      </w:r>
      <w:proofErr w:type="gramStart"/>
      <w:r w:rsidRPr="003B0E93">
        <w:rPr>
          <w:rFonts w:cs="Arial"/>
          <w:szCs w:val="20"/>
        </w:rPr>
        <w:t>proporcionada</w:t>
      </w:r>
      <w:proofErr w:type="gramEnd"/>
      <w:r w:rsidRPr="003B0E93">
        <w:rPr>
          <w:rFonts w:cs="Arial"/>
          <w:szCs w:val="20"/>
        </w:rPr>
        <w:t>. El PNUMA agradecería recibir una copia de cualquier publicación que utilice esta publicación como fuente. Esta publicación no puede ser usada en absoluto para venta o cualquier otro propósito comercial, sin permiso previo y por escrito del PNUMA. El uso de la información de este sitio concerniente a confidencialidad de productos para publicidad o propaganda no está permitido.</w:t>
      </w:r>
    </w:p>
    <w:p w:rsidR="00104082" w:rsidRPr="003B0E93" w:rsidRDefault="00104082" w:rsidP="00104082">
      <w:pPr>
        <w:spacing w:after="120"/>
        <w:rPr>
          <w:rFonts w:cs="Arial"/>
          <w:szCs w:val="20"/>
        </w:rPr>
      </w:pPr>
    </w:p>
    <w:p w:rsidR="00104082" w:rsidRPr="003B0E93" w:rsidRDefault="00104082" w:rsidP="00104082">
      <w:pPr>
        <w:spacing w:after="120"/>
        <w:rPr>
          <w:rFonts w:cs="Arial"/>
          <w:b/>
          <w:sz w:val="28"/>
          <w:szCs w:val="28"/>
        </w:rPr>
      </w:pPr>
      <w:r w:rsidRPr="003B0E93">
        <w:rPr>
          <w:rFonts w:cs="Arial"/>
          <w:b/>
          <w:sz w:val="28"/>
          <w:szCs w:val="28"/>
        </w:rPr>
        <w:t>Descargo de responsabilidades</w:t>
      </w:r>
    </w:p>
    <w:p w:rsidR="00104082" w:rsidRPr="003B0E93" w:rsidRDefault="00104082" w:rsidP="00104082">
      <w:pPr>
        <w:spacing w:after="120"/>
        <w:rPr>
          <w:rFonts w:cs="Arial"/>
          <w:szCs w:val="20"/>
        </w:rPr>
      </w:pPr>
    </w:p>
    <w:p w:rsidR="00104082" w:rsidRPr="003B0E93" w:rsidRDefault="00104082" w:rsidP="00104082">
      <w:pPr>
        <w:rPr>
          <w:rFonts w:cs="Arial"/>
          <w:szCs w:val="20"/>
        </w:rPr>
      </w:pPr>
      <w:r w:rsidRPr="003B0E93">
        <w:rPr>
          <w:rFonts w:cs="Arial"/>
          <w:szCs w:val="20"/>
        </w:rPr>
        <w:t>El contenido y puntos de vista expresados en éste documento no necesariamente reflejan los puntos de vista y políticas de las organizaciones que contribuyen con el Programa de Naciones Unidas para el Medio Ambiente (PNUMA) y tampoco implica consentimiento alguno. Las designaciones empleadas y la presentación del material en este documento</w:t>
      </w:r>
      <w:r w:rsidR="00CB6C8B" w:rsidRPr="003B0E93">
        <w:rPr>
          <w:rFonts w:cs="Arial"/>
          <w:szCs w:val="20"/>
        </w:rPr>
        <w:t xml:space="preserve"> </w:t>
      </w:r>
      <w:r w:rsidRPr="003B0E93">
        <w:rPr>
          <w:rFonts w:cs="Arial"/>
          <w:szCs w:val="20"/>
        </w:rPr>
        <w:t>no implica en absoluto expresión alguna por parte del PNUMA concerniente a la situación legal de ningún país, territorio o cuidad o sus autoridades, o concerniente a la delimitación de sus fronteras y límites. La mención de una compañía comercial o producto en esta publicación no implica respaldo del PNUMA.</w:t>
      </w:r>
    </w:p>
    <w:p w:rsidR="00104082" w:rsidRPr="003B0E93" w:rsidRDefault="00104082" w:rsidP="00104082">
      <w:pPr>
        <w:rPr>
          <w:rFonts w:cs="Arial"/>
          <w:szCs w:val="20"/>
        </w:rPr>
      </w:pPr>
      <w:r w:rsidRPr="003B0E93">
        <w:rPr>
          <w:rFonts w:cs="Arial"/>
          <w:szCs w:val="20"/>
        </w:rPr>
        <w:br w:type="page"/>
      </w:r>
      <w:bookmarkStart w:id="0" w:name="_GoBack"/>
      <w:bookmarkEnd w:id="0"/>
    </w:p>
    <w:p w:rsidR="00F3435F" w:rsidRPr="003B0E93" w:rsidRDefault="00104082" w:rsidP="00104082">
      <w:pPr>
        <w:pStyle w:val="Heading2"/>
        <w:numPr>
          <w:ilvl w:val="0"/>
          <w:numId w:val="0"/>
        </w:numPr>
        <w:rPr>
          <w:b w:val="0"/>
          <w:i w:val="0"/>
        </w:rPr>
      </w:pPr>
      <w:bookmarkStart w:id="1" w:name="_Toc339537327"/>
      <w:r w:rsidRPr="003B0E93">
        <w:rPr>
          <w:i w:val="0"/>
        </w:rPr>
        <w:t>CONTENIDOS DEL MÓDULO</w:t>
      </w:r>
      <w:bookmarkEnd w:id="1"/>
    </w:p>
    <w:p w:rsidR="00F3435F" w:rsidRPr="003B0E93" w:rsidRDefault="00F3435F">
      <w:pPr>
        <w:rPr>
          <w:rFonts w:cs="Arial"/>
          <w:szCs w:val="20"/>
        </w:rPr>
      </w:pPr>
    </w:p>
    <w:p w:rsidR="003B0E93" w:rsidRPr="00A56C73" w:rsidRDefault="002E445E">
      <w:pPr>
        <w:pStyle w:val="TOC2"/>
        <w:rPr>
          <w:rFonts w:ascii="Calibri" w:hAnsi="Calibri"/>
          <w:smallCaps w:val="0"/>
          <w:sz w:val="22"/>
          <w:szCs w:val="22"/>
          <w:lang w:eastAsia="en-US"/>
        </w:rPr>
      </w:pPr>
      <w:r w:rsidRPr="003B0E93">
        <w:fldChar w:fldCharType="begin"/>
      </w:r>
      <w:r w:rsidR="00F3435F" w:rsidRPr="003B0E93">
        <w:instrText xml:space="preserve"> TOC \h \z \t "Heading 1,1,Heading 2,2" </w:instrText>
      </w:r>
      <w:r w:rsidRPr="003B0E93">
        <w:fldChar w:fldCharType="separate"/>
      </w:r>
      <w:hyperlink w:anchor="_Toc339537327" w:history="1">
        <w:r w:rsidR="003B0E93" w:rsidRPr="003B0E93">
          <w:rPr>
            <w:rStyle w:val="Hyperlink"/>
          </w:rPr>
          <w:t>CONTENIDOS DEL MÓDULO</w:t>
        </w:r>
        <w:r w:rsidR="003B0E93" w:rsidRPr="003B0E93">
          <w:rPr>
            <w:webHidden/>
          </w:rPr>
          <w:tab/>
        </w:r>
        <w:r w:rsidRPr="003B0E93">
          <w:rPr>
            <w:webHidden/>
          </w:rPr>
          <w:fldChar w:fldCharType="begin"/>
        </w:r>
        <w:r w:rsidR="003B0E93" w:rsidRPr="003B0E93">
          <w:rPr>
            <w:webHidden/>
          </w:rPr>
          <w:instrText xml:space="preserve"> PAGEREF _Toc339537327 \h </w:instrText>
        </w:r>
        <w:r w:rsidRPr="003B0E93">
          <w:rPr>
            <w:webHidden/>
          </w:rPr>
        </w:r>
        <w:r w:rsidRPr="003B0E93">
          <w:rPr>
            <w:webHidden/>
          </w:rPr>
          <w:fldChar w:fldCharType="separate"/>
        </w:r>
        <w:r w:rsidR="00ED7D53">
          <w:rPr>
            <w:webHidden/>
          </w:rPr>
          <w:t>3</w:t>
        </w:r>
        <w:r w:rsidRPr="003B0E93">
          <w:rPr>
            <w:webHidden/>
          </w:rPr>
          <w:fldChar w:fldCharType="end"/>
        </w:r>
      </w:hyperlink>
    </w:p>
    <w:p w:rsidR="003B0E93" w:rsidRPr="00A56C73" w:rsidRDefault="00A56C73">
      <w:pPr>
        <w:pStyle w:val="TOC1"/>
        <w:rPr>
          <w:rFonts w:ascii="Calibri" w:hAnsi="Calibri"/>
          <w:b w:val="0"/>
          <w:bCs w:val="0"/>
          <w:caps w:val="0"/>
          <w:noProof/>
          <w:sz w:val="22"/>
          <w:szCs w:val="22"/>
          <w:lang w:eastAsia="en-US"/>
        </w:rPr>
      </w:pPr>
      <w:hyperlink w:anchor="_Toc339537328" w:history="1">
        <w:r w:rsidR="003B0E93" w:rsidRPr="003B0E93">
          <w:rPr>
            <w:rStyle w:val="Hyperlink"/>
            <w:noProof/>
          </w:rPr>
          <w:t>1.</w:t>
        </w:r>
        <w:r w:rsidR="003B0E93" w:rsidRPr="00A56C73">
          <w:rPr>
            <w:rFonts w:ascii="Calibri" w:hAnsi="Calibri"/>
            <w:b w:val="0"/>
            <w:bCs w:val="0"/>
            <w:caps w:val="0"/>
            <w:noProof/>
            <w:sz w:val="22"/>
            <w:szCs w:val="22"/>
            <w:lang w:eastAsia="en-US"/>
          </w:rPr>
          <w:tab/>
        </w:r>
        <w:r w:rsidR="003B0E93" w:rsidRPr="003B0E93">
          <w:rPr>
            <w:rStyle w:val="Hyperlink"/>
            <w:noProof/>
          </w:rPr>
          <w:t>Introducción al módulo</w:t>
        </w:r>
        <w:r w:rsidR="003B0E93" w:rsidRPr="003B0E93">
          <w:rPr>
            <w:noProof/>
            <w:webHidden/>
          </w:rPr>
          <w:tab/>
        </w:r>
        <w:r w:rsidR="002E445E" w:rsidRPr="003B0E93">
          <w:rPr>
            <w:noProof/>
            <w:webHidden/>
          </w:rPr>
          <w:fldChar w:fldCharType="begin"/>
        </w:r>
        <w:r w:rsidR="003B0E93" w:rsidRPr="003B0E93">
          <w:rPr>
            <w:noProof/>
            <w:webHidden/>
          </w:rPr>
          <w:instrText xml:space="preserve"> PAGEREF _Toc339537328 \h </w:instrText>
        </w:r>
        <w:r w:rsidR="002E445E" w:rsidRPr="003B0E93">
          <w:rPr>
            <w:noProof/>
            <w:webHidden/>
          </w:rPr>
        </w:r>
        <w:r w:rsidR="002E445E" w:rsidRPr="003B0E93">
          <w:rPr>
            <w:noProof/>
            <w:webHidden/>
          </w:rPr>
          <w:fldChar w:fldCharType="separate"/>
        </w:r>
        <w:r w:rsidR="00ED7D53">
          <w:rPr>
            <w:noProof/>
            <w:webHidden/>
          </w:rPr>
          <w:t>4</w:t>
        </w:r>
        <w:r w:rsidR="002E445E" w:rsidRPr="003B0E93">
          <w:rPr>
            <w:noProof/>
            <w:webHidden/>
          </w:rPr>
          <w:fldChar w:fldCharType="end"/>
        </w:r>
      </w:hyperlink>
    </w:p>
    <w:p w:rsidR="003B0E93" w:rsidRPr="00A56C73" w:rsidRDefault="00A56C73">
      <w:pPr>
        <w:pStyle w:val="TOC1"/>
        <w:rPr>
          <w:rFonts w:ascii="Calibri" w:hAnsi="Calibri"/>
          <w:b w:val="0"/>
          <w:bCs w:val="0"/>
          <w:caps w:val="0"/>
          <w:noProof/>
          <w:sz w:val="22"/>
          <w:szCs w:val="22"/>
          <w:lang w:eastAsia="en-US"/>
        </w:rPr>
      </w:pPr>
      <w:hyperlink w:anchor="_Toc339537329" w:history="1">
        <w:r w:rsidR="003B0E93" w:rsidRPr="003B0E93">
          <w:rPr>
            <w:rStyle w:val="Hyperlink"/>
            <w:noProof/>
          </w:rPr>
          <w:t>2.</w:t>
        </w:r>
        <w:r w:rsidR="003B0E93" w:rsidRPr="00A56C73">
          <w:rPr>
            <w:rFonts w:ascii="Calibri" w:hAnsi="Calibri"/>
            <w:b w:val="0"/>
            <w:bCs w:val="0"/>
            <w:caps w:val="0"/>
            <w:noProof/>
            <w:sz w:val="22"/>
            <w:szCs w:val="22"/>
            <w:lang w:eastAsia="en-US"/>
          </w:rPr>
          <w:tab/>
        </w:r>
        <w:r w:rsidR="003B0E93" w:rsidRPr="003B0E93">
          <w:rPr>
            <w:rStyle w:val="Hyperlink"/>
            <w:noProof/>
          </w:rPr>
          <w:t>Registros de referencia</w:t>
        </w:r>
        <w:r w:rsidR="003B0E93" w:rsidRPr="003B0E93">
          <w:rPr>
            <w:noProof/>
            <w:webHidden/>
          </w:rPr>
          <w:tab/>
        </w:r>
        <w:r w:rsidR="002E445E" w:rsidRPr="003B0E93">
          <w:rPr>
            <w:noProof/>
            <w:webHidden/>
          </w:rPr>
          <w:fldChar w:fldCharType="begin"/>
        </w:r>
        <w:r w:rsidR="003B0E93" w:rsidRPr="003B0E93">
          <w:rPr>
            <w:noProof/>
            <w:webHidden/>
          </w:rPr>
          <w:instrText xml:space="preserve"> PAGEREF _Toc339537329 \h </w:instrText>
        </w:r>
        <w:r w:rsidR="002E445E" w:rsidRPr="003B0E93">
          <w:rPr>
            <w:noProof/>
            <w:webHidden/>
          </w:rPr>
        </w:r>
        <w:r w:rsidR="002E445E" w:rsidRPr="003B0E93">
          <w:rPr>
            <w:noProof/>
            <w:webHidden/>
          </w:rPr>
          <w:fldChar w:fldCharType="separate"/>
        </w:r>
        <w:r w:rsidR="00ED7D53">
          <w:rPr>
            <w:noProof/>
            <w:webHidden/>
          </w:rPr>
          <w:t>5</w:t>
        </w:r>
        <w:r w:rsidR="002E445E" w:rsidRPr="003B0E93">
          <w:rPr>
            <w:noProof/>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0" w:history="1">
        <w:r w:rsidR="003B0E93" w:rsidRPr="003B0E93">
          <w:rPr>
            <w:rStyle w:val="Hyperlink"/>
          </w:rPr>
          <w:t>2.1.</w:t>
        </w:r>
        <w:r w:rsidR="003B0E93" w:rsidRPr="00A56C73">
          <w:rPr>
            <w:rFonts w:ascii="Calibri" w:hAnsi="Calibri"/>
            <w:smallCaps w:val="0"/>
            <w:sz w:val="22"/>
            <w:szCs w:val="22"/>
            <w:lang w:eastAsia="en-US"/>
          </w:rPr>
          <w:tab/>
        </w:r>
        <w:r w:rsidR="003B0E93" w:rsidRPr="003B0E93">
          <w:rPr>
            <w:rStyle w:val="Hyperlink"/>
          </w:rPr>
          <w:t>Detalles de contacto</w:t>
        </w:r>
        <w:r w:rsidR="003B0E93" w:rsidRPr="003B0E93">
          <w:rPr>
            <w:webHidden/>
          </w:rPr>
          <w:tab/>
        </w:r>
        <w:r w:rsidR="002E445E" w:rsidRPr="003B0E93">
          <w:rPr>
            <w:webHidden/>
          </w:rPr>
          <w:fldChar w:fldCharType="begin"/>
        </w:r>
        <w:r w:rsidR="003B0E93" w:rsidRPr="003B0E93">
          <w:rPr>
            <w:webHidden/>
          </w:rPr>
          <w:instrText xml:space="preserve"> PAGEREF _Toc339537330 \h </w:instrText>
        </w:r>
        <w:r w:rsidR="002E445E" w:rsidRPr="003B0E93">
          <w:rPr>
            <w:webHidden/>
          </w:rPr>
        </w:r>
        <w:r w:rsidR="002E445E" w:rsidRPr="003B0E93">
          <w:rPr>
            <w:webHidden/>
          </w:rPr>
          <w:fldChar w:fldCharType="separate"/>
        </w:r>
        <w:r w:rsidR="00ED7D53">
          <w:rPr>
            <w:webHidden/>
          </w:rPr>
          <w:t>5</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1" w:history="1">
        <w:r w:rsidR="003B0E93" w:rsidRPr="003B0E93">
          <w:rPr>
            <w:rStyle w:val="Hyperlink"/>
            <w:rFonts w:cs="Arial"/>
          </w:rPr>
          <w:t>2.2.</w:t>
        </w:r>
        <w:r w:rsidR="003B0E93" w:rsidRPr="00A56C73">
          <w:rPr>
            <w:rFonts w:ascii="Calibri" w:hAnsi="Calibri"/>
            <w:smallCaps w:val="0"/>
            <w:sz w:val="22"/>
            <w:szCs w:val="22"/>
            <w:lang w:eastAsia="en-US"/>
          </w:rPr>
          <w:tab/>
        </w:r>
        <w:r w:rsidR="003B0E93" w:rsidRPr="003B0E93">
          <w:rPr>
            <w:rStyle w:val="Hyperlink"/>
          </w:rPr>
          <w:t>Actividades de Creación de Capacidad, Proyectos y Oportunidades</w:t>
        </w:r>
        <w:r w:rsidR="003B0E93" w:rsidRPr="003B0E93">
          <w:rPr>
            <w:webHidden/>
          </w:rPr>
          <w:tab/>
        </w:r>
        <w:r w:rsidR="002E445E" w:rsidRPr="003B0E93">
          <w:rPr>
            <w:webHidden/>
          </w:rPr>
          <w:fldChar w:fldCharType="begin"/>
        </w:r>
        <w:r w:rsidR="003B0E93" w:rsidRPr="003B0E93">
          <w:rPr>
            <w:webHidden/>
          </w:rPr>
          <w:instrText xml:space="preserve"> PAGEREF _Toc339537331 \h </w:instrText>
        </w:r>
        <w:r w:rsidR="002E445E" w:rsidRPr="003B0E93">
          <w:rPr>
            <w:webHidden/>
          </w:rPr>
        </w:r>
        <w:r w:rsidR="002E445E" w:rsidRPr="003B0E93">
          <w:rPr>
            <w:webHidden/>
          </w:rPr>
          <w:fldChar w:fldCharType="separate"/>
        </w:r>
        <w:r w:rsidR="00ED7D53">
          <w:rPr>
            <w:webHidden/>
          </w:rPr>
          <w:t>7</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2" w:history="1">
        <w:r w:rsidR="003B0E93" w:rsidRPr="003B0E93">
          <w:rPr>
            <w:rStyle w:val="Hyperlink"/>
          </w:rPr>
          <w:t>2.3.</w:t>
        </w:r>
        <w:r w:rsidR="003B0E93" w:rsidRPr="00A56C73">
          <w:rPr>
            <w:rFonts w:ascii="Calibri" w:hAnsi="Calibri"/>
            <w:smallCaps w:val="0"/>
            <w:sz w:val="22"/>
            <w:szCs w:val="22"/>
            <w:lang w:eastAsia="en-US"/>
          </w:rPr>
          <w:tab/>
        </w:r>
        <w:r w:rsidR="003B0E93" w:rsidRPr="003B0E93">
          <w:rPr>
            <w:rStyle w:val="Hyperlink"/>
          </w:rPr>
          <w:t>Evaluación de la necesidad de creación de capacidad</w:t>
        </w:r>
        <w:r w:rsidR="003B0E93" w:rsidRPr="003B0E93">
          <w:rPr>
            <w:webHidden/>
          </w:rPr>
          <w:tab/>
        </w:r>
        <w:r w:rsidR="002E445E" w:rsidRPr="003B0E93">
          <w:rPr>
            <w:webHidden/>
          </w:rPr>
          <w:fldChar w:fldCharType="begin"/>
        </w:r>
        <w:r w:rsidR="003B0E93" w:rsidRPr="003B0E93">
          <w:rPr>
            <w:webHidden/>
          </w:rPr>
          <w:instrText xml:space="preserve"> PAGEREF _Toc339537332 \h </w:instrText>
        </w:r>
        <w:r w:rsidR="002E445E" w:rsidRPr="003B0E93">
          <w:rPr>
            <w:webHidden/>
          </w:rPr>
        </w:r>
        <w:r w:rsidR="002E445E" w:rsidRPr="003B0E93">
          <w:rPr>
            <w:webHidden/>
          </w:rPr>
          <w:fldChar w:fldCharType="separate"/>
        </w:r>
        <w:r w:rsidR="00ED7D53">
          <w:rPr>
            <w:webHidden/>
          </w:rPr>
          <w:t>8</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3" w:history="1">
        <w:r w:rsidR="003B0E93" w:rsidRPr="003B0E93">
          <w:rPr>
            <w:rStyle w:val="Hyperlink"/>
          </w:rPr>
          <w:t>2.4.</w:t>
        </w:r>
        <w:r w:rsidR="003B0E93" w:rsidRPr="00A56C73">
          <w:rPr>
            <w:rFonts w:ascii="Calibri" w:hAnsi="Calibri"/>
            <w:smallCaps w:val="0"/>
            <w:sz w:val="22"/>
            <w:szCs w:val="22"/>
            <w:lang w:eastAsia="en-US"/>
          </w:rPr>
          <w:tab/>
        </w:r>
        <w:r w:rsidR="003B0E93" w:rsidRPr="003B0E93">
          <w:rPr>
            <w:rStyle w:val="Hyperlink"/>
          </w:rPr>
          <w:t>Organización de la Seguridad de la Biotecnología, que incluye el Laboratorio para la detección e identificación de OVM</w:t>
        </w:r>
        <w:r w:rsidR="003B0E93" w:rsidRPr="003B0E93">
          <w:rPr>
            <w:webHidden/>
          </w:rPr>
          <w:tab/>
        </w:r>
        <w:r w:rsidR="002E445E" w:rsidRPr="003B0E93">
          <w:rPr>
            <w:webHidden/>
          </w:rPr>
          <w:fldChar w:fldCharType="begin"/>
        </w:r>
        <w:r w:rsidR="003B0E93" w:rsidRPr="003B0E93">
          <w:rPr>
            <w:webHidden/>
          </w:rPr>
          <w:instrText xml:space="preserve"> PAGEREF _Toc339537333 \h </w:instrText>
        </w:r>
        <w:r w:rsidR="002E445E" w:rsidRPr="003B0E93">
          <w:rPr>
            <w:webHidden/>
          </w:rPr>
        </w:r>
        <w:r w:rsidR="002E445E" w:rsidRPr="003B0E93">
          <w:rPr>
            <w:webHidden/>
          </w:rPr>
          <w:fldChar w:fldCharType="separate"/>
        </w:r>
        <w:r w:rsidR="00ED7D53">
          <w:rPr>
            <w:webHidden/>
          </w:rPr>
          <w:t>9</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4" w:history="1">
        <w:r w:rsidR="003B0E93" w:rsidRPr="003B0E93">
          <w:rPr>
            <w:rStyle w:val="Hyperlink"/>
          </w:rPr>
          <w:t>2.5.</w:t>
        </w:r>
        <w:r w:rsidR="003B0E93" w:rsidRPr="00A56C73">
          <w:rPr>
            <w:rFonts w:ascii="Calibri" w:hAnsi="Calibri"/>
            <w:smallCaps w:val="0"/>
            <w:sz w:val="22"/>
            <w:szCs w:val="22"/>
            <w:lang w:eastAsia="en-US"/>
          </w:rPr>
          <w:tab/>
        </w:r>
        <w:r w:rsidR="003B0E93" w:rsidRPr="003B0E93">
          <w:rPr>
            <w:rStyle w:val="Hyperlink"/>
          </w:rPr>
          <w:t>Centro de Recursos de Información de la Seguridad en la Biotecnología (CRISB)</w:t>
        </w:r>
        <w:r w:rsidR="003B0E93" w:rsidRPr="003B0E93">
          <w:rPr>
            <w:webHidden/>
          </w:rPr>
          <w:tab/>
        </w:r>
        <w:r w:rsidR="002E445E" w:rsidRPr="003B0E93">
          <w:rPr>
            <w:webHidden/>
          </w:rPr>
          <w:fldChar w:fldCharType="begin"/>
        </w:r>
        <w:r w:rsidR="003B0E93" w:rsidRPr="003B0E93">
          <w:rPr>
            <w:webHidden/>
          </w:rPr>
          <w:instrText xml:space="preserve"> PAGEREF _Toc339537334 \h </w:instrText>
        </w:r>
        <w:r w:rsidR="002E445E" w:rsidRPr="003B0E93">
          <w:rPr>
            <w:webHidden/>
          </w:rPr>
        </w:r>
        <w:r w:rsidR="002E445E" w:rsidRPr="003B0E93">
          <w:rPr>
            <w:webHidden/>
          </w:rPr>
          <w:fldChar w:fldCharType="separate"/>
        </w:r>
        <w:r w:rsidR="00ED7D53">
          <w:rPr>
            <w:webHidden/>
          </w:rPr>
          <w:t>11</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5" w:history="1">
        <w:r w:rsidR="003B0E93" w:rsidRPr="003B0E93">
          <w:rPr>
            <w:rStyle w:val="Hyperlink"/>
          </w:rPr>
          <w:t>2.6.</w:t>
        </w:r>
        <w:r w:rsidR="003B0E93" w:rsidRPr="00A56C73">
          <w:rPr>
            <w:rFonts w:ascii="Calibri" w:hAnsi="Calibri"/>
            <w:smallCaps w:val="0"/>
            <w:sz w:val="22"/>
            <w:szCs w:val="22"/>
            <w:lang w:eastAsia="en-US"/>
          </w:rPr>
          <w:tab/>
        </w:r>
        <w:r w:rsidR="003B0E93" w:rsidRPr="003B0E93">
          <w:rPr>
            <w:rStyle w:val="Hyperlink"/>
          </w:rPr>
          <w:t>Noticias del CIISB</w:t>
        </w:r>
        <w:r w:rsidR="003B0E93" w:rsidRPr="003B0E93">
          <w:rPr>
            <w:webHidden/>
          </w:rPr>
          <w:tab/>
        </w:r>
        <w:r w:rsidR="002E445E" w:rsidRPr="003B0E93">
          <w:rPr>
            <w:webHidden/>
          </w:rPr>
          <w:fldChar w:fldCharType="begin"/>
        </w:r>
        <w:r w:rsidR="003B0E93" w:rsidRPr="003B0E93">
          <w:rPr>
            <w:webHidden/>
          </w:rPr>
          <w:instrText xml:space="preserve"> PAGEREF _Toc339537335 \h </w:instrText>
        </w:r>
        <w:r w:rsidR="002E445E" w:rsidRPr="003B0E93">
          <w:rPr>
            <w:webHidden/>
          </w:rPr>
        </w:r>
        <w:r w:rsidR="002E445E" w:rsidRPr="003B0E93">
          <w:rPr>
            <w:webHidden/>
          </w:rPr>
          <w:fldChar w:fldCharType="separate"/>
        </w:r>
        <w:r w:rsidR="00ED7D53">
          <w:rPr>
            <w:webHidden/>
          </w:rPr>
          <w:t>12</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6" w:history="1">
        <w:r w:rsidR="003B0E93" w:rsidRPr="003B0E93">
          <w:rPr>
            <w:rStyle w:val="Hyperlink"/>
          </w:rPr>
          <w:t>2.7.</w:t>
        </w:r>
        <w:r w:rsidR="003B0E93" w:rsidRPr="00A56C73">
          <w:rPr>
            <w:rFonts w:ascii="Calibri" w:hAnsi="Calibri"/>
            <w:smallCaps w:val="0"/>
            <w:sz w:val="22"/>
            <w:szCs w:val="22"/>
            <w:lang w:eastAsia="en-US"/>
          </w:rPr>
          <w:tab/>
        </w:r>
        <w:r w:rsidR="003B0E93" w:rsidRPr="003B0E93">
          <w:rPr>
            <w:rStyle w:val="Hyperlink"/>
          </w:rPr>
          <w:t>Evaluación de los riesgos generados por un Proceso de Regulación</w:t>
        </w:r>
        <w:r w:rsidR="003B0E93" w:rsidRPr="003B0E93">
          <w:rPr>
            <w:webHidden/>
          </w:rPr>
          <w:tab/>
        </w:r>
        <w:r w:rsidR="002E445E" w:rsidRPr="003B0E93">
          <w:rPr>
            <w:webHidden/>
          </w:rPr>
          <w:fldChar w:fldCharType="begin"/>
        </w:r>
        <w:r w:rsidR="003B0E93" w:rsidRPr="003B0E93">
          <w:rPr>
            <w:webHidden/>
          </w:rPr>
          <w:instrText xml:space="preserve"> PAGEREF _Toc339537336 \h </w:instrText>
        </w:r>
        <w:r w:rsidR="002E445E" w:rsidRPr="003B0E93">
          <w:rPr>
            <w:webHidden/>
          </w:rPr>
        </w:r>
        <w:r w:rsidR="002E445E" w:rsidRPr="003B0E93">
          <w:rPr>
            <w:webHidden/>
          </w:rPr>
          <w:fldChar w:fldCharType="separate"/>
        </w:r>
        <w:r w:rsidR="00ED7D53">
          <w:rPr>
            <w:webHidden/>
          </w:rPr>
          <w:t>13</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7" w:history="1">
        <w:r w:rsidR="003B0E93" w:rsidRPr="003B0E93">
          <w:rPr>
            <w:rStyle w:val="Hyperlink"/>
          </w:rPr>
          <w:t>2.8.</w:t>
        </w:r>
        <w:r w:rsidR="003B0E93" w:rsidRPr="00A56C73">
          <w:rPr>
            <w:rFonts w:ascii="Calibri" w:hAnsi="Calibri"/>
            <w:smallCaps w:val="0"/>
            <w:sz w:val="22"/>
            <w:szCs w:val="22"/>
            <w:lang w:eastAsia="en-US"/>
          </w:rPr>
          <w:tab/>
        </w:r>
        <w:r w:rsidR="003B0E93" w:rsidRPr="003B0E93">
          <w:rPr>
            <w:rStyle w:val="Hyperlink"/>
          </w:rPr>
          <w:t>Organismo Vivo Modificado</w:t>
        </w:r>
        <w:r w:rsidR="003B0E93" w:rsidRPr="003B0E93">
          <w:rPr>
            <w:webHidden/>
          </w:rPr>
          <w:tab/>
        </w:r>
        <w:r w:rsidR="002E445E" w:rsidRPr="003B0E93">
          <w:rPr>
            <w:webHidden/>
          </w:rPr>
          <w:fldChar w:fldCharType="begin"/>
        </w:r>
        <w:r w:rsidR="003B0E93" w:rsidRPr="003B0E93">
          <w:rPr>
            <w:webHidden/>
          </w:rPr>
          <w:instrText xml:space="preserve"> PAGEREF _Toc339537337 \h </w:instrText>
        </w:r>
        <w:r w:rsidR="002E445E" w:rsidRPr="003B0E93">
          <w:rPr>
            <w:webHidden/>
          </w:rPr>
        </w:r>
        <w:r w:rsidR="002E445E" w:rsidRPr="003B0E93">
          <w:rPr>
            <w:webHidden/>
          </w:rPr>
          <w:fldChar w:fldCharType="separate"/>
        </w:r>
        <w:r w:rsidR="00ED7D53">
          <w:rPr>
            <w:webHidden/>
          </w:rPr>
          <w:t>14</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8" w:history="1">
        <w:r w:rsidR="003B0E93" w:rsidRPr="003B0E93">
          <w:rPr>
            <w:rStyle w:val="Hyperlink"/>
          </w:rPr>
          <w:t>2.9.</w:t>
        </w:r>
        <w:r w:rsidR="003B0E93" w:rsidRPr="00A56C73">
          <w:rPr>
            <w:rFonts w:ascii="Calibri" w:hAnsi="Calibri"/>
            <w:smallCaps w:val="0"/>
            <w:sz w:val="22"/>
            <w:szCs w:val="22"/>
            <w:lang w:eastAsia="en-US"/>
          </w:rPr>
          <w:tab/>
        </w:r>
        <w:r w:rsidR="003B0E93" w:rsidRPr="003B0E93">
          <w:rPr>
            <w:rStyle w:val="Hyperlink"/>
          </w:rPr>
          <w:t>Elemento genético</w:t>
        </w:r>
        <w:r w:rsidR="003B0E93" w:rsidRPr="003B0E93">
          <w:rPr>
            <w:webHidden/>
          </w:rPr>
          <w:tab/>
        </w:r>
        <w:r w:rsidR="002E445E" w:rsidRPr="003B0E93">
          <w:rPr>
            <w:webHidden/>
          </w:rPr>
          <w:fldChar w:fldCharType="begin"/>
        </w:r>
        <w:r w:rsidR="003B0E93" w:rsidRPr="003B0E93">
          <w:rPr>
            <w:webHidden/>
          </w:rPr>
          <w:instrText xml:space="preserve"> PAGEREF _Toc339537338 \h </w:instrText>
        </w:r>
        <w:r w:rsidR="002E445E" w:rsidRPr="003B0E93">
          <w:rPr>
            <w:webHidden/>
          </w:rPr>
        </w:r>
        <w:r w:rsidR="002E445E" w:rsidRPr="003B0E93">
          <w:rPr>
            <w:webHidden/>
          </w:rPr>
          <w:fldChar w:fldCharType="separate"/>
        </w:r>
        <w:r w:rsidR="00ED7D53">
          <w:rPr>
            <w:webHidden/>
          </w:rPr>
          <w:t>15</w:t>
        </w:r>
        <w:r w:rsidR="002E445E" w:rsidRPr="003B0E93">
          <w:rPr>
            <w:webHidden/>
          </w:rPr>
          <w:fldChar w:fldCharType="end"/>
        </w:r>
      </w:hyperlink>
    </w:p>
    <w:p w:rsidR="003B0E93" w:rsidRPr="00A56C73" w:rsidRDefault="00A56C73">
      <w:pPr>
        <w:pStyle w:val="TOC2"/>
        <w:rPr>
          <w:rFonts w:ascii="Calibri" w:hAnsi="Calibri"/>
          <w:smallCaps w:val="0"/>
          <w:sz w:val="22"/>
          <w:szCs w:val="22"/>
          <w:lang w:eastAsia="en-US"/>
        </w:rPr>
      </w:pPr>
      <w:hyperlink w:anchor="_Toc339537339" w:history="1">
        <w:r w:rsidR="003B0E93" w:rsidRPr="003B0E93">
          <w:rPr>
            <w:rStyle w:val="Hyperlink"/>
          </w:rPr>
          <w:t>2.10.</w:t>
        </w:r>
        <w:r w:rsidR="003B0E93" w:rsidRPr="00A56C73">
          <w:rPr>
            <w:rFonts w:ascii="Calibri" w:hAnsi="Calibri"/>
            <w:smallCaps w:val="0"/>
            <w:sz w:val="22"/>
            <w:szCs w:val="22"/>
            <w:lang w:eastAsia="en-US"/>
          </w:rPr>
          <w:tab/>
        </w:r>
        <w:r w:rsidR="003B0E93" w:rsidRPr="003B0E93">
          <w:rPr>
            <w:rStyle w:val="Hyperlink"/>
          </w:rPr>
          <w:t>Organismo</w:t>
        </w:r>
        <w:r w:rsidR="003B0E93" w:rsidRPr="003B0E93">
          <w:rPr>
            <w:webHidden/>
          </w:rPr>
          <w:tab/>
        </w:r>
        <w:r w:rsidR="002E445E" w:rsidRPr="003B0E93">
          <w:rPr>
            <w:webHidden/>
          </w:rPr>
          <w:fldChar w:fldCharType="begin"/>
        </w:r>
        <w:r w:rsidR="003B0E93" w:rsidRPr="003B0E93">
          <w:rPr>
            <w:webHidden/>
          </w:rPr>
          <w:instrText xml:space="preserve"> PAGEREF _Toc339537339 \h </w:instrText>
        </w:r>
        <w:r w:rsidR="002E445E" w:rsidRPr="003B0E93">
          <w:rPr>
            <w:webHidden/>
          </w:rPr>
        </w:r>
        <w:r w:rsidR="002E445E" w:rsidRPr="003B0E93">
          <w:rPr>
            <w:webHidden/>
          </w:rPr>
          <w:fldChar w:fldCharType="separate"/>
        </w:r>
        <w:r w:rsidR="00ED7D53">
          <w:rPr>
            <w:webHidden/>
          </w:rPr>
          <w:t>16</w:t>
        </w:r>
        <w:r w:rsidR="002E445E" w:rsidRPr="003B0E93">
          <w:rPr>
            <w:webHidden/>
          </w:rPr>
          <w:fldChar w:fldCharType="end"/>
        </w:r>
      </w:hyperlink>
    </w:p>
    <w:p w:rsidR="003B0E93" w:rsidRPr="003B0E93" w:rsidRDefault="002E445E" w:rsidP="003B0E93">
      <w:pPr>
        <w:pStyle w:val="Heading1"/>
        <w:numPr>
          <w:ilvl w:val="0"/>
          <w:numId w:val="0"/>
        </w:numPr>
        <w:ind w:left="720" w:hanging="360"/>
      </w:pPr>
      <w:r w:rsidRPr="003B0E93">
        <w:fldChar w:fldCharType="end"/>
      </w:r>
      <w:r w:rsidR="00F3435F" w:rsidRPr="003B0E93">
        <w:br w:type="page"/>
      </w:r>
    </w:p>
    <w:p w:rsidR="00F3435F" w:rsidRPr="003B0E93" w:rsidRDefault="00F3435F" w:rsidP="003B0E93">
      <w:pPr>
        <w:pStyle w:val="Heading1"/>
      </w:pPr>
      <w:bookmarkStart w:id="2" w:name="_Toc339537328"/>
      <w:r w:rsidRPr="003B0E93">
        <w:t>Introducción al módulo</w:t>
      </w:r>
      <w:bookmarkEnd w:id="2"/>
    </w:p>
    <w:p w:rsidR="00104082" w:rsidRPr="003B0E93" w:rsidRDefault="00104082" w:rsidP="00104082">
      <w:pPr>
        <w:spacing w:before="120" w:after="120"/>
        <w:ind w:right="4"/>
        <w:rPr>
          <w:rFonts w:cs="Arial"/>
          <w:bCs/>
        </w:rPr>
      </w:pPr>
      <w:r w:rsidRPr="003B0E93">
        <w:rPr>
          <w:rFonts w:cs="Arial"/>
          <w:bCs/>
        </w:rPr>
        <w:t xml:space="preserve">En este manual </w:t>
      </w:r>
      <w:r w:rsidR="003B0E93" w:rsidRPr="003B0E93">
        <w:rPr>
          <w:rFonts w:cs="Arial"/>
          <w:bCs/>
        </w:rPr>
        <w:t>aprenderá</w:t>
      </w:r>
      <w:r w:rsidRPr="003B0E93">
        <w:rPr>
          <w:rFonts w:cs="Arial"/>
          <w:bCs/>
        </w:rPr>
        <w:t xml:space="preserve"> sobre la creación y gestión de </w:t>
      </w:r>
      <w:r w:rsidR="003B0E93" w:rsidRPr="003B0E93">
        <w:rPr>
          <w:rFonts w:cs="Arial"/>
          <w:bCs/>
        </w:rPr>
        <w:t>información</w:t>
      </w:r>
      <w:r w:rsidRPr="003B0E93">
        <w:rPr>
          <w:rFonts w:cs="Arial"/>
          <w:bCs/>
        </w:rPr>
        <w:t xml:space="preserve"> de referencia en el Centro de Intercambio de Información sobre Seguridad en el Biotecnología.</w:t>
      </w:r>
    </w:p>
    <w:p w:rsidR="00F3435F" w:rsidRPr="003B0E93" w:rsidRDefault="00F3435F">
      <w:pPr>
        <w:rPr>
          <w:rFonts w:cs="Arial"/>
        </w:rPr>
      </w:pPr>
    </w:p>
    <w:p w:rsidR="00F3435F" w:rsidRPr="003B0E93" w:rsidRDefault="00F3435F" w:rsidP="00104082">
      <w:pPr>
        <w:rPr>
          <w:b/>
          <w:i/>
        </w:rPr>
      </w:pPr>
      <w:r w:rsidRPr="003B0E93">
        <w:rPr>
          <w:b/>
          <w:i/>
        </w:rPr>
        <w:t>Contexto</w:t>
      </w:r>
    </w:p>
    <w:p w:rsidR="00F3435F" w:rsidRPr="003B0E93" w:rsidRDefault="00F3435F">
      <w:pPr>
        <w:pStyle w:val="BodyText"/>
      </w:pPr>
      <w:r w:rsidRPr="003B0E93">
        <w:t>En el marco del Proyecto PNUMA-FMAM de Creación de Capacidad para una Participación Eficaz en el Centro de Intercambio de Información sobre Seguridad de la Biotecnología (CIISB) se ha preparado un paquete modular de capacitación cuyo objetivo es servir de guía práctica de conocimientos técnicos para ayudar a los países a conocer, comprender y usar el CIISB, así como a implementar el acceso nacional al mismo. Este paquete de capacitación está diseñado de manera flexible y puede ser adaptado para contemplar las diversas necesidades de los distintos países, permitiendo a cada país elegir las herramientas e ideas que más se ajusten a su situación, requerimientos y prioridades. El paquete de capacitación está organizado en nueve módulos, cada uno de los cuales aborda un elemento del Centro de Intercambio de Información sobre Seguridad de la Biotecnología (CIISB).</w:t>
      </w:r>
    </w:p>
    <w:p w:rsidR="00F3435F" w:rsidRPr="003B0E93" w:rsidRDefault="00F3435F">
      <w:pPr>
        <w:pStyle w:val="BodyText"/>
        <w:spacing w:before="0"/>
      </w:pPr>
    </w:p>
    <w:p w:rsidR="00F3435F" w:rsidRPr="003B0E93" w:rsidRDefault="00F3435F" w:rsidP="00104082">
      <w:pPr>
        <w:rPr>
          <w:b/>
          <w:i/>
        </w:rPr>
      </w:pPr>
      <w:r w:rsidRPr="003B0E93">
        <w:rPr>
          <w:b/>
          <w:i/>
        </w:rPr>
        <w:t>Público</w:t>
      </w:r>
    </w:p>
    <w:p w:rsidR="00F3435F" w:rsidRPr="003B0E93" w:rsidRDefault="00F3435F">
      <w:pPr>
        <w:pStyle w:val="BodyText"/>
      </w:pPr>
      <w:r w:rsidRPr="003B0E93">
        <w:t>El objetivo de este módulo es orientar a los usuarios del Centro de Intercambio de Información sobre Seguridad de la Biotecnología (CIISB). Está pensado para un público no técnico, con escaso o nulo conocimiento del Protocolo de Cartagena y del CIISB, pero que necesite ingresar, acceder y utilizar datos o instal</w:t>
      </w:r>
      <w:r w:rsidR="00104082" w:rsidRPr="003B0E93">
        <w:t>ar componentes de TI del CIISB.</w:t>
      </w:r>
    </w:p>
    <w:p w:rsidR="00F3435F" w:rsidRPr="003B0E93" w:rsidRDefault="00F3435F">
      <w:pPr>
        <w:rPr>
          <w:rFonts w:cs="Arial"/>
          <w:szCs w:val="22"/>
        </w:rPr>
      </w:pPr>
    </w:p>
    <w:p w:rsidR="00F3435F" w:rsidRPr="003B0E93" w:rsidRDefault="00F3435F" w:rsidP="00104082">
      <w:pPr>
        <w:rPr>
          <w:b/>
          <w:i/>
        </w:rPr>
      </w:pPr>
      <w:r w:rsidRPr="003B0E93">
        <w:rPr>
          <w:b/>
          <w:i/>
        </w:rPr>
        <w:t>Fin</w:t>
      </w:r>
    </w:p>
    <w:p w:rsidR="00F3435F" w:rsidRPr="003B0E93" w:rsidRDefault="00F3435F">
      <w:pPr>
        <w:spacing w:before="120"/>
        <w:rPr>
          <w:rFonts w:cs="Arial"/>
          <w:szCs w:val="22"/>
        </w:rPr>
      </w:pPr>
      <w:r w:rsidRPr="003B0E93">
        <w:rPr>
          <w:rFonts w:cs="Arial"/>
          <w:szCs w:val="22"/>
        </w:rPr>
        <w:t xml:space="preserve">En este módulo se muestra </w:t>
      </w:r>
      <w:r w:rsidR="00104082" w:rsidRPr="003B0E93">
        <w:rPr>
          <w:rFonts w:cs="Arial"/>
          <w:szCs w:val="22"/>
        </w:rPr>
        <w:t xml:space="preserve">el proceso de registro de información en línea </w:t>
      </w:r>
      <w:r w:rsidRPr="003B0E93">
        <w:rPr>
          <w:rFonts w:cs="Arial"/>
          <w:szCs w:val="22"/>
        </w:rPr>
        <w:t>usando el Centro de Gestión del Portal Central.</w:t>
      </w:r>
      <w:r w:rsidRPr="003B0E93">
        <w:rPr>
          <w:rFonts w:cs="Arial"/>
          <w:szCs w:val="20"/>
        </w:rPr>
        <w:t xml:space="preserve"> </w:t>
      </w:r>
      <w:r w:rsidRPr="003B0E93">
        <w:rPr>
          <w:rFonts w:cs="Arial"/>
          <w:szCs w:val="22"/>
        </w:rPr>
        <w:t>El Portal Central en línea permite a los gobiernos y a otros usuarios administrar su información directamente en las bases de datos del CIISB. Los usuarios pueden usar estas bases de datos, que son el componente medular del CIISB, para registrar información requerida en virtud del Protocolo de Cartagena.</w:t>
      </w:r>
    </w:p>
    <w:p w:rsidR="0078588F" w:rsidRPr="003B0E93" w:rsidRDefault="00276458" w:rsidP="0078588F">
      <w:pPr>
        <w:spacing w:before="120"/>
        <w:rPr>
          <w:rFonts w:cs="Arial"/>
          <w:szCs w:val="22"/>
        </w:rPr>
      </w:pPr>
      <w:r w:rsidRPr="003B0E93">
        <w:rPr>
          <w:rFonts w:cs="Arial"/>
          <w:szCs w:val="22"/>
        </w:rPr>
        <w:t xml:space="preserve">Los usuarios del CIISB que tengan una conexión limitada a internet pueden registrar su información </w:t>
      </w:r>
      <w:r w:rsidR="0078588F" w:rsidRPr="003B0E93">
        <w:rPr>
          <w:rFonts w:cs="Arial"/>
          <w:szCs w:val="22"/>
        </w:rPr>
        <w:t>sin conectarse</w:t>
      </w:r>
      <w:r w:rsidRPr="003B0E93">
        <w:rPr>
          <w:rFonts w:cs="Arial"/>
          <w:szCs w:val="22"/>
        </w:rPr>
        <w:t xml:space="preserve"> completando los formatos comunes fuera de línea y enviándolos debidamente firmados a la Secretaría.</w:t>
      </w:r>
    </w:p>
    <w:p w:rsidR="0078588F" w:rsidRPr="003B0E93" w:rsidRDefault="0078588F" w:rsidP="00104082">
      <w:pPr>
        <w:rPr>
          <w:b/>
          <w:i/>
        </w:rPr>
      </w:pPr>
    </w:p>
    <w:p w:rsidR="00F3435F" w:rsidRPr="003B0E93" w:rsidRDefault="00F3435F" w:rsidP="00104082">
      <w:pPr>
        <w:rPr>
          <w:b/>
          <w:i/>
        </w:rPr>
      </w:pPr>
      <w:r w:rsidRPr="003B0E93">
        <w:rPr>
          <w:b/>
          <w:i/>
        </w:rPr>
        <w:t>Sitio de capacitación del CIISB:</w:t>
      </w:r>
    </w:p>
    <w:p w:rsidR="00F3435F" w:rsidRPr="003B0E93" w:rsidRDefault="00F3435F">
      <w:pPr>
        <w:pStyle w:val="BodyText"/>
      </w:pPr>
      <w:r w:rsidRPr="003B0E93">
        <w:t>Como herramienta de apoyo para el aprendizaje y la comprensión, la Secretaría del CDB creó un sitio de capacitación, o demostración, que es un espejo del sitio real del CIISB.</w:t>
      </w:r>
    </w:p>
    <w:p w:rsidR="0078588F" w:rsidRPr="003B0E93" w:rsidRDefault="00F3435F" w:rsidP="0078588F">
      <w:pPr>
        <w:tabs>
          <w:tab w:val="left" w:pos="3828"/>
        </w:tabs>
        <w:spacing w:before="120"/>
        <w:rPr>
          <w:rFonts w:cs="Arial"/>
          <w:szCs w:val="22"/>
        </w:rPr>
      </w:pPr>
      <w:r w:rsidRPr="003B0E93">
        <w:rPr>
          <w:rFonts w:cs="Arial"/>
          <w:szCs w:val="22"/>
        </w:rPr>
        <w:t>Sitio web del CIISB:</w:t>
      </w:r>
      <w:r w:rsidRPr="003B0E93">
        <w:rPr>
          <w:rFonts w:cs="Arial"/>
          <w:szCs w:val="22"/>
        </w:rPr>
        <w:tab/>
      </w:r>
      <w:hyperlink r:id="rId10" w:history="1">
        <w:r w:rsidR="0078588F" w:rsidRPr="003B0E93">
          <w:rPr>
            <w:rStyle w:val="Hyperlink"/>
            <w:rFonts w:cs="Arial"/>
            <w:sz w:val="22"/>
            <w:szCs w:val="22"/>
          </w:rPr>
          <w:t>http://bch.cbd.int</w:t>
        </w:r>
      </w:hyperlink>
    </w:p>
    <w:p w:rsidR="00F3435F" w:rsidRPr="003B0E93" w:rsidRDefault="00F3435F" w:rsidP="0078588F">
      <w:pPr>
        <w:tabs>
          <w:tab w:val="left" w:pos="3828"/>
        </w:tabs>
        <w:spacing w:before="120"/>
        <w:rPr>
          <w:rFonts w:cs="Arial"/>
          <w:color w:val="0000FF"/>
          <w:szCs w:val="22"/>
        </w:rPr>
      </w:pPr>
      <w:r w:rsidRPr="003B0E93">
        <w:rPr>
          <w:rFonts w:cs="Arial"/>
          <w:szCs w:val="22"/>
        </w:rPr>
        <w:t>Sitio de capacitación del CIISB:</w:t>
      </w:r>
      <w:r w:rsidRPr="003B0E93">
        <w:rPr>
          <w:rFonts w:cs="Arial"/>
          <w:szCs w:val="22"/>
        </w:rPr>
        <w:tab/>
      </w:r>
      <w:r w:rsidR="0078588F" w:rsidRPr="003B0E93">
        <w:rPr>
          <w:rFonts w:cs="Arial"/>
          <w:szCs w:val="22"/>
        </w:rPr>
        <w:t>https://bch.cbd.int/resources/trainingsite.shtml</w:t>
      </w:r>
    </w:p>
    <w:p w:rsidR="00F3435F" w:rsidRPr="003B0E93" w:rsidRDefault="00F3435F">
      <w:pPr>
        <w:spacing w:before="120"/>
        <w:rPr>
          <w:rFonts w:cs="Arial"/>
        </w:rPr>
      </w:pPr>
      <w:r w:rsidRPr="003B0E93">
        <w:rPr>
          <w:rFonts w:cs="Arial"/>
          <w:szCs w:val="22"/>
        </w:rPr>
        <w:t>El sitio de capacitación, que tiene las mismas funciones que el sitio real, permite a los usuarios ingresar registros de prueba, aprender a navegar en el sitio web, validar registros y familiarizarse en general con el sitio. También permite al personal de país familiarizase con el procedimiento de ingreso y administración de datos, sin el riesgo de publicar información “real” que no esté completa.</w:t>
      </w:r>
    </w:p>
    <w:p w:rsidR="00F3435F" w:rsidRPr="003B0E93" w:rsidRDefault="00F3435F">
      <w:pPr>
        <w:spacing w:before="120"/>
        <w:rPr>
          <w:rFonts w:cs="Arial"/>
        </w:rPr>
      </w:pPr>
      <w:r w:rsidRPr="003B0E93">
        <w:rPr>
          <w:rFonts w:cs="Arial"/>
          <w:b/>
          <w:bCs/>
          <w:color w:val="FF0000"/>
          <w:szCs w:val="22"/>
        </w:rPr>
        <w:lastRenderedPageBreak/>
        <w:t xml:space="preserve">Advertencia: </w:t>
      </w:r>
      <w:r w:rsidRPr="003B0E93">
        <w:rPr>
          <w:rFonts w:cs="Arial"/>
          <w:b/>
          <w:bCs/>
          <w:szCs w:val="22"/>
        </w:rPr>
        <w:t>Antes de ingresar un registro de prueba, asegúrese siempre de que haya ingresado como usuario del Sitio de capacitación del CIISB.</w:t>
      </w:r>
    </w:p>
    <w:p w:rsidR="00F3435F" w:rsidRPr="003B0E93" w:rsidRDefault="00F3435F">
      <w:pPr>
        <w:spacing w:before="120"/>
        <w:rPr>
          <w:rFonts w:cs="Arial"/>
          <w:b/>
          <w:bCs/>
          <w:szCs w:val="22"/>
        </w:rPr>
      </w:pPr>
    </w:p>
    <w:p w:rsidR="00F3435F" w:rsidRPr="003B0E93" w:rsidRDefault="0078588F" w:rsidP="003B0E93">
      <w:pPr>
        <w:pStyle w:val="Heading1"/>
      </w:pPr>
      <w:bookmarkStart w:id="3" w:name="_Toc339537329"/>
      <w:r w:rsidRPr="003B0E93">
        <w:t>Registros de referencia</w:t>
      </w:r>
      <w:bookmarkEnd w:id="3"/>
    </w:p>
    <w:p w:rsidR="00F3435F" w:rsidRPr="003B0E93" w:rsidRDefault="0078588F" w:rsidP="000F55B8">
      <w:pPr>
        <w:pStyle w:val="Heading2"/>
      </w:pPr>
      <w:bookmarkStart w:id="4" w:name="_Toc339537330"/>
      <w:r w:rsidRPr="003B0E93">
        <w:t>Detalles de contacto</w:t>
      </w:r>
      <w:bookmarkEnd w:id="4"/>
    </w:p>
    <w:p w:rsidR="0078588F" w:rsidRPr="003B0E93" w:rsidRDefault="0078588F" w:rsidP="0078588F">
      <w:r w:rsidRPr="003B0E93">
        <w:t>El registro de contacto permite a los usuarios registrar información personal y profesional para cualquier nuevo contacto dentro del CIISB, así como también detalles para contactar al usuario.</w:t>
      </w:r>
    </w:p>
    <w:p w:rsidR="00F3435F" w:rsidRPr="003B0E93" w:rsidRDefault="00F3435F">
      <w:pPr>
        <w:rPr>
          <w:rFonts w:cs="Arial"/>
          <w:szCs w:val="22"/>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F3435F" w:rsidRPr="003B0E93">
        <w:trPr>
          <w:jc w:val="center"/>
        </w:trPr>
        <w:tc>
          <w:tcPr>
            <w:tcW w:w="1327" w:type="dxa"/>
            <w:tcBorders>
              <w:top w:val="threeDEngrave" w:sz="24" w:space="0" w:color="99CC00"/>
              <w:left w:val="threeDEngrave" w:sz="24" w:space="0" w:color="99CC00"/>
              <w:bottom w:val="threeDEngrave" w:sz="24" w:space="0" w:color="99CC00"/>
              <w:right w:val="nil"/>
            </w:tcBorders>
          </w:tcPr>
          <w:p w:rsidR="00F3435F" w:rsidRPr="003B0E93" w:rsidRDefault="00F3435F">
            <w:pPr>
              <w:jc w:val="center"/>
              <w:rPr>
                <w:rFonts w:cs="Arial"/>
                <w:szCs w:val="22"/>
              </w:rPr>
            </w:pPr>
            <w:r w:rsidRPr="003B0E93">
              <w:rPr>
                <w:rFonts w:cs="Arial"/>
                <w:szCs w:val="22"/>
              </w:rPr>
              <w:br w:type="page"/>
            </w:r>
            <w:r w:rsidR="005A0797">
              <w:rPr>
                <w:rFonts w:cs="Arial"/>
                <w:szCs w:val="22"/>
              </w:rPr>
              <w:pict>
                <v:shape id="_x0000_i1025" type="#_x0000_t75" style="width:46.9pt;height:49.4pt">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F3435F" w:rsidRPr="003B0E93" w:rsidRDefault="00F3435F" w:rsidP="00BE0417">
            <w:pPr>
              <w:pStyle w:val="NormalBCH"/>
              <w:rPr>
                <w:lang w:val="es-ES"/>
              </w:rPr>
            </w:pPr>
            <w:r w:rsidRPr="003B0E93">
              <w:rPr>
                <w:lang w:val="es-ES"/>
              </w:rPr>
              <w:t xml:space="preserve">Ejercicio 1: </w:t>
            </w:r>
            <w:r w:rsidR="00BE0417">
              <w:rPr>
                <w:lang w:val="es-ES"/>
              </w:rPr>
              <w:t>Cree</w:t>
            </w:r>
            <w:r w:rsidRPr="003B0E93">
              <w:rPr>
                <w:lang w:val="es-ES"/>
              </w:rPr>
              <w:t xml:space="preserve"> un</w:t>
            </w:r>
            <w:r w:rsidR="0078588F" w:rsidRPr="003B0E93">
              <w:rPr>
                <w:lang w:val="es-ES"/>
              </w:rPr>
              <w:t xml:space="preserve"> nuevo registro de Detalles de Contacto</w:t>
            </w:r>
          </w:p>
        </w:tc>
      </w:tr>
    </w:tbl>
    <w:p w:rsidR="00F3435F" w:rsidRPr="003B0E93" w:rsidRDefault="00F3435F">
      <w:pPr>
        <w:rPr>
          <w:rFonts w:cs="Arial"/>
          <w:szCs w:val="22"/>
        </w:rPr>
      </w:pPr>
    </w:p>
    <w:p w:rsidR="00F3435F" w:rsidRPr="003B0E93" w:rsidRDefault="00F3435F">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F3435F" w:rsidRPr="003B0E93">
        <w:trPr>
          <w:jc w:val="center"/>
        </w:trPr>
        <w:tc>
          <w:tcPr>
            <w:tcW w:w="1312" w:type="dxa"/>
            <w:tcBorders>
              <w:top w:val="threeDEngrave" w:sz="24" w:space="0" w:color="FF9900"/>
              <w:left w:val="threeDEngrave" w:sz="24" w:space="0" w:color="FF9900"/>
              <w:bottom w:val="threeDEngrave" w:sz="24" w:space="0" w:color="FF9900"/>
              <w:right w:val="nil"/>
            </w:tcBorders>
          </w:tcPr>
          <w:p w:rsidR="00F3435F" w:rsidRPr="003B0E93" w:rsidRDefault="00F3435F">
            <w:pPr>
              <w:jc w:val="center"/>
              <w:rPr>
                <w:rFonts w:cs="Arial"/>
                <w:szCs w:val="22"/>
              </w:rPr>
            </w:pPr>
            <w:r w:rsidRPr="003B0E93">
              <w:rPr>
                <w:rFonts w:cs="Arial"/>
                <w:szCs w:val="22"/>
              </w:rPr>
              <w:br w:type="page"/>
            </w:r>
            <w:r w:rsidR="005A0797">
              <w:rPr>
                <w:rFonts w:cs="Arial"/>
                <w:szCs w:val="22"/>
              </w:rPr>
              <w:pict>
                <v:shape id="_x0000_i1026" type="#_x0000_t75" style="width:46.9pt;height:48.55pt">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F3435F" w:rsidRPr="00BE0417" w:rsidRDefault="00F3435F">
            <w:pPr>
              <w:pStyle w:val="Heading7"/>
              <w:rPr>
                <w:i w:val="0"/>
              </w:rPr>
            </w:pPr>
            <w:r w:rsidRPr="00BE0417">
              <w:rPr>
                <w:i w:val="0"/>
              </w:rPr>
              <w:t>Ejercicio 1: Solución</w:t>
            </w:r>
          </w:p>
          <w:p w:rsidR="00F3435F" w:rsidRPr="003B0E93" w:rsidRDefault="0078588F" w:rsidP="00F3435F">
            <w:pPr>
              <w:numPr>
                <w:ilvl w:val="0"/>
                <w:numId w:val="20"/>
              </w:numPr>
              <w:tabs>
                <w:tab w:val="clear" w:pos="720"/>
                <w:tab w:val="num" w:pos="448"/>
              </w:tabs>
              <w:spacing w:before="120"/>
              <w:ind w:left="448" w:right="204" w:hanging="28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w:t>
            </w:r>
            <w:r w:rsidR="00F83066" w:rsidRPr="003B0E93">
              <w:rPr>
                <w:rFonts w:cs="Arial"/>
                <w:szCs w:val="20"/>
              </w:rPr>
              <w:t>Crear un nuevo registro” en la izquierda.</w:t>
            </w:r>
          </w:p>
          <w:p w:rsidR="00F3435F" w:rsidRPr="003B0E93" w:rsidRDefault="005A0797">
            <w:pPr>
              <w:spacing w:before="40"/>
              <w:ind w:left="230" w:right="202"/>
              <w:rPr>
                <w:rFonts w:cs="Arial"/>
                <w:noProof/>
                <w:szCs w:val="20"/>
                <w:lang w:eastAsia="en-US"/>
              </w:rPr>
            </w:pPr>
            <w:r>
              <w:rPr>
                <w:rFonts w:cs="Arial"/>
                <w:noProof/>
                <w:szCs w:val="20"/>
                <w:lang w:eastAsia="en-US"/>
              </w:rPr>
              <w:pict>
                <v:shape id="Object 1" o:spid="_x0000_i1027" type="#_x0000_t75" style="width:291.35pt;height:211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">
                  <v:imagedata r:id="rId13" o:title="" cropbottom="-125f"/>
                  <o:lock v:ext="edit" aspectratio="f"/>
                </v:shape>
              </w:pict>
            </w:r>
          </w:p>
          <w:p w:rsidR="00F83066" w:rsidRPr="003B0E93" w:rsidRDefault="00F83066" w:rsidP="00F83066">
            <w:pPr>
              <w:numPr>
                <w:ilvl w:val="0"/>
                <w:numId w:val="20"/>
              </w:numPr>
              <w:tabs>
                <w:tab w:val="clear" w:pos="720"/>
                <w:tab w:val="num" w:pos="448"/>
              </w:tabs>
              <w:spacing w:before="40"/>
              <w:ind w:left="448" w:right="202"/>
              <w:rPr>
                <w:rFonts w:cs="Arial"/>
                <w:szCs w:val="20"/>
              </w:rPr>
            </w:pPr>
            <w:r w:rsidRPr="003B0E93">
              <w:rPr>
                <w:rFonts w:cs="Arial"/>
                <w:szCs w:val="20"/>
              </w:rPr>
              <w:t>En la sección “</w:t>
            </w:r>
            <w:r w:rsidRPr="003B0E93">
              <w:t>Registering Reference Records” encontrará el registro</w:t>
            </w:r>
            <w:r w:rsidR="00CB6C8B" w:rsidRPr="003B0E93">
              <w:t xml:space="preserve"> de “Detalles de contacto” y haga clic sobre el ícono de PC bajo la columna de formatos en línea. </w:t>
            </w:r>
          </w:p>
          <w:p w:rsidR="00CB6C8B" w:rsidRPr="003B0E93" w:rsidRDefault="005A0797" w:rsidP="00CB6C8B">
            <w:pPr>
              <w:spacing w:before="40"/>
              <w:ind w:right="202"/>
              <w:rPr>
                <w:rFonts w:cs="Arial"/>
                <w:szCs w:val="20"/>
              </w:rPr>
            </w:pPr>
            <w:r>
              <w:rPr>
                <w:rFonts w:cs="Arial"/>
                <w:noProof/>
                <w:szCs w:val="20"/>
                <w:lang w:eastAsia="en-US"/>
              </w:rPr>
              <w:lastRenderedPageBreak/>
              <w:pict>
                <v:shape id="Object 3" o:spid="_x0000_i1028" type="#_x0000_t75" style="width:319.8pt;height:205.1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">
                  <v:imagedata r:id="rId14" o:title="" croptop="-110f" cropbottom="-209f"/>
                  <o:lock v:ext="edit" aspectratio="f"/>
                </v:shape>
              </w:pict>
            </w:r>
          </w:p>
          <w:p w:rsidR="00CB6C8B" w:rsidRPr="003B0E93" w:rsidRDefault="00CB6C8B" w:rsidP="00CB6C8B">
            <w:pPr>
              <w:spacing w:before="40"/>
              <w:ind w:left="448" w:right="202"/>
              <w:rPr>
                <w:rFonts w:cs="Arial"/>
                <w:szCs w:val="20"/>
              </w:rPr>
            </w:pPr>
          </w:p>
          <w:p w:rsidR="00CB6C8B" w:rsidRPr="003B0E93" w:rsidRDefault="00CB6C8B" w:rsidP="00CB6C8B">
            <w:pPr>
              <w:numPr>
                <w:ilvl w:val="0"/>
                <w:numId w:val="20"/>
              </w:numPr>
              <w:tabs>
                <w:tab w:val="clear" w:pos="720"/>
                <w:tab w:val="num" w:pos="448"/>
              </w:tabs>
              <w:spacing w:before="40"/>
              <w:ind w:left="448" w:right="202"/>
              <w:rPr>
                <w:rFonts w:cs="Arial"/>
                <w:szCs w:val="20"/>
              </w:rPr>
            </w:pPr>
            <w:r w:rsidRPr="003B0E93">
              <w:rPr>
                <w:rFonts w:cs="Arial"/>
                <w:szCs w:val="20"/>
              </w:rPr>
              <w:t xml:space="preserve">Rellene los diferentes campos con la información requerida. </w:t>
            </w:r>
          </w:p>
          <w:p w:rsidR="00CB6C8B" w:rsidRPr="003B0E93" w:rsidRDefault="00CB6C8B" w:rsidP="003D476A">
            <w:pPr>
              <w:numPr>
                <w:ilvl w:val="0"/>
                <w:numId w:val="20"/>
              </w:numPr>
              <w:tabs>
                <w:tab w:val="clear" w:pos="720"/>
                <w:tab w:val="num" w:pos="448"/>
              </w:tabs>
              <w:spacing w:before="40"/>
              <w:ind w:left="448" w:right="202"/>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003D476A" w:rsidRPr="003B0E93">
              <w:rPr>
                <w:rFonts w:cs="Arial"/>
                <w:szCs w:val="20"/>
              </w:rPr>
              <w:t>en la parte inferior de la página.</w:t>
            </w:r>
          </w:p>
          <w:p w:rsidR="003D476A" w:rsidRPr="003B0E93" w:rsidRDefault="003D476A" w:rsidP="003D476A">
            <w:pPr>
              <w:spacing w:before="40"/>
              <w:ind w:left="164" w:right="202"/>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3D476A" w:rsidRPr="003B0E93" w:rsidRDefault="003D476A" w:rsidP="003D476A">
            <w:pPr>
              <w:numPr>
                <w:ilvl w:val="0"/>
                <w:numId w:val="20"/>
              </w:numPr>
              <w:tabs>
                <w:tab w:val="clear" w:pos="720"/>
                <w:tab w:val="num" w:pos="448"/>
              </w:tabs>
              <w:spacing w:before="40"/>
              <w:ind w:left="448" w:right="202"/>
              <w:rPr>
                <w:rFonts w:cs="Arial"/>
                <w:szCs w:val="20"/>
              </w:rPr>
            </w:pPr>
            <w:r w:rsidRPr="003B0E93">
              <w:rPr>
                <w:rFonts w:cs="Arial"/>
                <w:szCs w:val="20"/>
              </w:rPr>
              <w:t>No todos los campos deben ser completados, pero los que están marcados con un asterisco (*) son obligatorios.</w:t>
            </w:r>
          </w:p>
          <w:p w:rsidR="003D476A" w:rsidRPr="003B0E93" w:rsidRDefault="003D476A" w:rsidP="003D476A">
            <w:pPr>
              <w:numPr>
                <w:ilvl w:val="0"/>
                <w:numId w:val="20"/>
              </w:numPr>
              <w:tabs>
                <w:tab w:val="clear" w:pos="720"/>
                <w:tab w:val="num" w:pos="448"/>
              </w:tabs>
              <w:spacing w:before="40"/>
              <w:ind w:left="448" w:right="202"/>
              <w:rPr>
                <w:rFonts w:cs="Arial"/>
                <w:szCs w:val="20"/>
              </w:rPr>
            </w:pPr>
            <w:r w:rsidRPr="003B0E93">
              <w:rPr>
                <w:rFonts w:cs="Arial"/>
                <w:szCs w:val="20"/>
              </w:rPr>
              <w:t>Esta sección contiene dos páginas con campos a completar.</w:t>
            </w:r>
          </w:p>
          <w:p w:rsidR="003D476A" w:rsidRPr="003B0E93" w:rsidRDefault="003D476A" w:rsidP="003D476A">
            <w:pPr>
              <w:numPr>
                <w:ilvl w:val="0"/>
                <w:numId w:val="20"/>
              </w:numPr>
              <w:tabs>
                <w:tab w:val="clear" w:pos="720"/>
                <w:tab w:val="num" w:pos="448"/>
              </w:tabs>
              <w:spacing w:before="40"/>
              <w:ind w:left="448" w:right="202"/>
              <w:rPr>
                <w:rFonts w:cs="Arial"/>
                <w:szCs w:val="20"/>
              </w:rPr>
            </w:pPr>
            <w:r w:rsidRPr="003B0E93">
              <w:rPr>
                <w:rFonts w:cs="Arial"/>
                <w:szCs w:val="20"/>
              </w:rPr>
              <w:t>Los idiomas adicionales en los que los documentos están disponibles pueden seleccionarse haciendo clic en el botón “Especifique los idiomas”.</w:t>
            </w:r>
          </w:p>
          <w:p w:rsidR="003D476A" w:rsidRPr="003B0E93" w:rsidRDefault="003D476A" w:rsidP="003D476A">
            <w:pPr>
              <w:numPr>
                <w:ilvl w:val="0"/>
                <w:numId w:val="20"/>
              </w:numPr>
              <w:tabs>
                <w:tab w:val="clear" w:pos="720"/>
                <w:tab w:val="num" w:pos="448"/>
              </w:tabs>
              <w:spacing w:before="40"/>
              <w:ind w:left="448" w:right="202"/>
              <w:rPr>
                <w:rFonts w:cs="Arial"/>
                <w:szCs w:val="20"/>
              </w:rPr>
            </w:pPr>
            <w:r w:rsidRPr="003B0E93">
              <w:rPr>
                <w:rFonts w:cs="Arial"/>
                <w:szCs w:val="20"/>
              </w:rPr>
              <w:t xml:space="preserve">Bajo la sección </w:t>
            </w:r>
            <w:r w:rsidRPr="003B0E93">
              <w:rPr>
                <w:rFonts w:cs="Arial"/>
                <w:i/>
                <w:szCs w:val="20"/>
              </w:rPr>
              <w:t>Tipo de Organización</w:t>
            </w:r>
            <w:r w:rsidRPr="003B0E93">
              <w:rPr>
                <w:rFonts w:cs="Arial"/>
                <w:szCs w:val="20"/>
              </w:rPr>
              <w:t xml:space="preserve">, seleccione una de las opciones disponibles. Se pueden seleccionar tipos adicionales de organización haciendo clic en el botón </w:t>
            </w:r>
            <w:r w:rsidRPr="003B0E93">
              <w:rPr>
                <w:rFonts w:cs="Arial"/>
                <w:i/>
                <w:szCs w:val="20"/>
              </w:rPr>
              <w:t>Otros</w:t>
            </w:r>
            <w:r w:rsidRPr="003B0E93">
              <w:rPr>
                <w:rFonts w:cs="Arial"/>
                <w:szCs w:val="20"/>
              </w:rPr>
              <w:t xml:space="preserve"> y escribiendo el nuevo tipo de organización a registrar.</w:t>
            </w:r>
          </w:p>
          <w:p w:rsidR="003D476A" w:rsidRPr="003B0E93" w:rsidRDefault="003D476A" w:rsidP="00C453EF">
            <w:pPr>
              <w:numPr>
                <w:ilvl w:val="0"/>
                <w:numId w:val="20"/>
              </w:numPr>
              <w:tabs>
                <w:tab w:val="clear" w:pos="720"/>
                <w:tab w:val="num" w:pos="448"/>
              </w:tabs>
              <w:spacing w:before="40"/>
              <w:ind w:left="448" w:right="202"/>
              <w:rPr>
                <w:rFonts w:cs="Arial"/>
                <w:szCs w:val="20"/>
              </w:rPr>
            </w:pPr>
            <w:r w:rsidRPr="003B0E93">
              <w:rPr>
                <w:rFonts w:cs="Arial"/>
                <w:szCs w:val="20"/>
              </w:rPr>
              <w:t xml:space="preserve">En </w:t>
            </w:r>
            <w:r w:rsidRPr="003B0E93">
              <w:rPr>
                <w:rFonts w:cs="Arial"/>
                <w:i/>
                <w:szCs w:val="20"/>
              </w:rPr>
              <w:t xml:space="preserve">Número de teléfono (obligatorio), </w:t>
            </w:r>
            <w:r w:rsidRPr="003B0E93">
              <w:rPr>
                <w:rFonts w:cs="Arial"/>
                <w:szCs w:val="20"/>
              </w:rPr>
              <w:t>se requiere un mínimo de un número</w:t>
            </w:r>
            <w:r w:rsidR="00C453EF" w:rsidRPr="003B0E93">
              <w:rPr>
                <w:rFonts w:cs="Arial"/>
                <w:szCs w:val="20"/>
              </w:rPr>
              <w:t xml:space="preserve">, pero se pueden agregar números adicionales haciendo clic en el botón </w:t>
            </w:r>
            <w:r w:rsidR="00C453EF" w:rsidRPr="003B0E93">
              <w:rPr>
                <w:rFonts w:cs="Arial"/>
                <w:i/>
                <w:szCs w:val="20"/>
              </w:rPr>
              <w:t xml:space="preserve">Agregar un Tema. </w:t>
            </w:r>
            <w:r w:rsidR="00C453EF" w:rsidRPr="003B0E93">
              <w:rPr>
                <w:rFonts w:cs="Arial"/>
                <w:szCs w:val="20"/>
              </w:rPr>
              <w:t xml:space="preserve">El mismo procedimiento funciona para los campos de </w:t>
            </w:r>
            <w:r w:rsidR="00C453EF" w:rsidRPr="003B0E93">
              <w:rPr>
                <w:rFonts w:cs="Arial"/>
                <w:i/>
                <w:szCs w:val="20"/>
              </w:rPr>
              <w:t xml:space="preserve">Número de Fax </w:t>
            </w:r>
            <w:r w:rsidR="00C453EF" w:rsidRPr="003B0E93">
              <w:rPr>
                <w:rFonts w:cs="Arial"/>
                <w:szCs w:val="20"/>
              </w:rPr>
              <w:t xml:space="preserve">y </w:t>
            </w:r>
            <w:r w:rsidR="00C453EF" w:rsidRPr="003B0E93">
              <w:rPr>
                <w:rFonts w:cs="Arial"/>
                <w:i/>
                <w:szCs w:val="20"/>
              </w:rPr>
              <w:t>Dirección de e-mail.</w:t>
            </w:r>
          </w:p>
          <w:p w:rsidR="00C453EF" w:rsidRPr="003B0E93" w:rsidRDefault="00C453EF" w:rsidP="00C453EF">
            <w:pPr>
              <w:numPr>
                <w:ilvl w:val="0"/>
                <w:numId w:val="20"/>
              </w:numPr>
              <w:tabs>
                <w:tab w:val="clear" w:pos="720"/>
                <w:tab w:val="num" w:pos="448"/>
              </w:tabs>
              <w:spacing w:before="40"/>
              <w:ind w:left="448" w:right="202"/>
              <w:rPr>
                <w:rFonts w:cs="Arial"/>
                <w:szCs w:val="20"/>
              </w:rPr>
            </w:pPr>
            <w:r w:rsidRPr="003B0E93">
              <w:rPr>
                <w:rFonts w:cs="Arial"/>
                <w:szCs w:val="20"/>
              </w:rPr>
              <w:t xml:space="preserve">Sitios web o archivos adicionales pueden ser adjuntados en la parte inferior de la segunda página haciendo clic en los botones </w:t>
            </w:r>
            <w:r w:rsidRPr="003B0E93">
              <w:rPr>
                <w:rFonts w:cs="Arial"/>
                <w:i/>
                <w:szCs w:val="20"/>
              </w:rPr>
              <w:t xml:space="preserve">Agregar sitio Web </w:t>
            </w:r>
            <w:r w:rsidRPr="003B0E93">
              <w:rPr>
                <w:rFonts w:cs="Arial"/>
                <w:szCs w:val="20"/>
              </w:rPr>
              <w:t xml:space="preserve">o </w:t>
            </w:r>
            <w:r w:rsidRPr="003B0E93">
              <w:rPr>
                <w:rFonts w:cs="Arial"/>
                <w:i/>
                <w:szCs w:val="20"/>
              </w:rPr>
              <w:t xml:space="preserve">Adjuntar archivo </w:t>
            </w:r>
            <w:r w:rsidRPr="003B0E93">
              <w:rPr>
                <w:rFonts w:cs="Arial"/>
                <w:szCs w:val="20"/>
              </w:rPr>
              <w:t>en la sección de Información Adicional.</w:t>
            </w:r>
          </w:p>
          <w:p w:rsidR="00C453EF" w:rsidRPr="003B0E93" w:rsidRDefault="00C453EF" w:rsidP="00C453EF">
            <w:pPr>
              <w:numPr>
                <w:ilvl w:val="0"/>
                <w:numId w:val="20"/>
              </w:numPr>
              <w:tabs>
                <w:tab w:val="clear" w:pos="720"/>
                <w:tab w:val="num" w:pos="448"/>
              </w:tabs>
              <w:spacing w:before="40"/>
              <w:ind w:left="448" w:right="202"/>
              <w:rPr>
                <w:rFonts w:cs="Arial"/>
                <w:szCs w:val="20"/>
              </w:rPr>
            </w:pPr>
            <w:r w:rsidRPr="003B0E93">
              <w:rPr>
                <w:rFonts w:cs="Arial"/>
                <w:szCs w:val="20"/>
              </w:rPr>
              <w:t xml:space="preserve">Al hacer clic en </w:t>
            </w:r>
            <w:r w:rsidRPr="003B0E93">
              <w:rPr>
                <w:rFonts w:cs="Arial"/>
                <w:i/>
                <w:szCs w:val="20"/>
              </w:rPr>
              <w:t>Rev</w:t>
            </w:r>
            <w:r w:rsidR="003D7CBB" w:rsidRPr="003B0E93">
              <w:rPr>
                <w:rFonts w:cs="Arial"/>
                <w:i/>
                <w:szCs w:val="20"/>
              </w:rPr>
              <w:t>isar</w:t>
            </w:r>
            <w:r w:rsidRPr="003B0E93">
              <w:rPr>
                <w:rFonts w:cs="Arial"/>
                <w:szCs w:val="20"/>
              </w:rPr>
              <w:t xml:space="preserve"> en la parte inferior de la página, podrá ver una lista de los campos obligatorios que no han sido completados aún. Esto aplica para todas las categorías de registro de información.</w:t>
            </w:r>
          </w:p>
          <w:p w:rsidR="00C453EF" w:rsidRPr="003B0E93" w:rsidRDefault="00C453EF" w:rsidP="00C453EF">
            <w:pPr>
              <w:numPr>
                <w:ilvl w:val="0"/>
                <w:numId w:val="20"/>
              </w:numPr>
              <w:tabs>
                <w:tab w:val="clear" w:pos="720"/>
                <w:tab w:val="num" w:pos="448"/>
              </w:tabs>
              <w:spacing w:before="40"/>
              <w:ind w:left="448" w:right="202"/>
              <w:rPr>
                <w:rFonts w:cs="Arial"/>
                <w:szCs w:val="20"/>
              </w:rPr>
            </w:pPr>
            <w:r w:rsidRPr="003B0E93">
              <w:rPr>
                <w:rFonts w:cs="Arial"/>
                <w:szCs w:val="20"/>
              </w:rPr>
              <w:t>Para este tipo de registro, existe un periodo para la confirmación o actualización de la información presentada. La información debe ser confirmada o actualizada una vez al año a partir de la fecha de presentación.</w:t>
            </w:r>
            <w:r w:rsidR="003B0E93" w:rsidRPr="003B0E93">
              <w:rPr>
                <w:rFonts w:cs="Arial"/>
                <w:szCs w:val="20"/>
              </w:rPr>
              <w:t xml:space="preserve"> </w:t>
            </w:r>
            <w:r w:rsidRPr="003B0E93">
              <w:rPr>
                <w:rFonts w:cs="Arial"/>
                <w:szCs w:val="20"/>
              </w:rPr>
              <w:t>Si esto no se hace, a los tres meses de vencido el plazo, el registro aparecerá como “No confirmado”</w:t>
            </w:r>
            <w:r w:rsidR="000F55B8" w:rsidRPr="003B0E93">
              <w:rPr>
                <w:rFonts w:cs="Arial"/>
                <w:szCs w:val="20"/>
              </w:rPr>
              <w:t>.</w:t>
            </w:r>
          </w:p>
          <w:p w:rsidR="000F55B8" w:rsidRPr="003B0E93" w:rsidRDefault="000F55B8" w:rsidP="000F55B8">
            <w:pPr>
              <w:spacing w:before="40"/>
              <w:ind w:left="448" w:right="202"/>
              <w:rPr>
                <w:rFonts w:cs="Arial"/>
                <w:szCs w:val="20"/>
              </w:rPr>
            </w:pPr>
          </w:p>
        </w:tc>
      </w:tr>
    </w:tbl>
    <w:p w:rsidR="00F3435F" w:rsidRPr="003B0E93" w:rsidRDefault="00F3435F">
      <w:pPr>
        <w:rPr>
          <w:rFonts w:cs="Arial"/>
          <w:szCs w:val="22"/>
        </w:rPr>
      </w:pPr>
    </w:p>
    <w:p w:rsidR="000F55B8" w:rsidRPr="003B0E93" w:rsidRDefault="000F55B8">
      <w:pPr>
        <w:jc w:val="center"/>
        <w:rPr>
          <w:rStyle w:val="Heading2Char"/>
        </w:rPr>
      </w:pPr>
    </w:p>
    <w:p w:rsidR="000F55B8" w:rsidRPr="003B0E93" w:rsidRDefault="000F55B8">
      <w:pPr>
        <w:jc w:val="center"/>
        <w:rPr>
          <w:rStyle w:val="Heading2Char"/>
        </w:rPr>
      </w:pPr>
    </w:p>
    <w:p w:rsidR="000F55B8" w:rsidRPr="003B0E93" w:rsidRDefault="000F55B8" w:rsidP="000F55B8">
      <w:pPr>
        <w:pStyle w:val="Heading2"/>
        <w:rPr>
          <w:rFonts w:cs="Arial"/>
          <w:sz w:val="22"/>
          <w:szCs w:val="22"/>
        </w:rPr>
      </w:pPr>
      <w:bookmarkStart w:id="5" w:name="_Toc339537331"/>
      <w:r w:rsidRPr="003B0E93">
        <w:t>Actividades de Creación de Capacidad, Proyectos y Oportunidades</w:t>
      </w:r>
      <w:bookmarkEnd w:id="5"/>
    </w:p>
    <w:p w:rsidR="000F55B8" w:rsidRPr="003B0E93" w:rsidRDefault="000F55B8" w:rsidP="000F55B8">
      <w:r w:rsidRPr="003B0E93">
        <w:t>Este registro de referencia permite a los usuarios registrar información sobre los siguientes eventos y desarrollos en el área de creación de capacidad y entrenamiento para seguridad en la biotecnología (ej.: minimizar el riesgo ambiental y de salud de los Organismos Vivos Modificados). Estos eventos pueden apuntar a diferentes grupos y cubrir varios temas que incluyen gestión de riesgo, detección e identificación de OVM, intercambio de información y gestión de datos, investigación de bioseguridad en OVM y conciencia pública y educación entre muchos otros.</w:t>
      </w:r>
    </w:p>
    <w:p w:rsidR="000F55B8" w:rsidRPr="003B0E93" w:rsidRDefault="000F55B8" w:rsidP="000F55B8"/>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0F55B8" w:rsidRPr="003B0E93" w:rsidTr="00581E27">
        <w:trPr>
          <w:jc w:val="center"/>
        </w:trPr>
        <w:tc>
          <w:tcPr>
            <w:tcW w:w="1327" w:type="dxa"/>
            <w:tcBorders>
              <w:top w:val="threeDEngrave" w:sz="24" w:space="0" w:color="99CC00"/>
              <w:left w:val="threeDEngrave" w:sz="24" w:space="0" w:color="99CC00"/>
              <w:bottom w:val="threeDEngrave" w:sz="24" w:space="0" w:color="99CC00"/>
              <w:right w:val="nil"/>
            </w:tcBorders>
          </w:tcPr>
          <w:p w:rsidR="000F55B8" w:rsidRPr="003B0E93" w:rsidRDefault="000F55B8" w:rsidP="00581E27">
            <w:pPr>
              <w:jc w:val="center"/>
              <w:rPr>
                <w:rFonts w:cs="Arial"/>
                <w:szCs w:val="22"/>
              </w:rPr>
            </w:pPr>
            <w:r w:rsidRPr="003B0E93">
              <w:rPr>
                <w:rFonts w:cs="Arial"/>
                <w:szCs w:val="22"/>
              </w:rPr>
              <w:br w:type="page"/>
            </w:r>
            <w:r w:rsidR="005A0797">
              <w:rPr>
                <w:rFonts w:cs="Arial"/>
                <w:noProof/>
                <w:szCs w:val="22"/>
                <w:lang w:eastAsia="en-US"/>
              </w:rPr>
              <w:pict>
                <v:shape id="Picture 5" o:spid="_x0000_i1029" type="#_x0000_t75" alt="mouse" style="width:46.9pt;height:51.0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0F55B8" w:rsidRPr="003B0E93" w:rsidRDefault="007316CB" w:rsidP="007316CB">
            <w:r w:rsidRPr="003B0E93">
              <w:t>Ejercicio</w:t>
            </w:r>
            <w:r w:rsidR="000F55B8" w:rsidRPr="003B0E93">
              <w:t xml:space="preserve"> 2: </w:t>
            </w:r>
            <w:r w:rsidRPr="003B0E93">
              <w:t xml:space="preserve">Ingrese un Nuevo registro de Actividad de Creación de Capacidad, Proyectos y Oportunidades </w:t>
            </w:r>
          </w:p>
        </w:tc>
      </w:tr>
    </w:tbl>
    <w:p w:rsidR="000F55B8" w:rsidRPr="003B0E93" w:rsidRDefault="000F55B8" w:rsidP="000F55B8">
      <w:pPr>
        <w:rPr>
          <w:rFonts w:cs="Arial"/>
          <w:szCs w:val="22"/>
        </w:rPr>
      </w:pPr>
    </w:p>
    <w:p w:rsidR="000F55B8" w:rsidRPr="003B0E93" w:rsidRDefault="000F55B8" w:rsidP="000F55B8">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0F55B8" w:rsidRPr="003B0E93" w:rsidTr="00581E27">
        <w:trPr>
          <w:jc w:val="center"/>
        </w:trPr>
        <w:tc>
          <w:tcPr>
            <w:tcW w:w="1312" w:type="dxa"/>
            <w:tcBorders>
              <w:top w:val="threeDEngrave" w:sz="24" w:space="0" w:color="FF9900"/>
              <w:left w:val="threeDEngrave" w:sz="24" w:space="0" w:color="FF9900"/>
              <w:bottom w:val="threeDEngrave" w:sz="24" w:space="0" w:color="FF9900"/>
              <w:right w:val="nil"/>
            </w:tcBorders>
          </w:tcPr>
          <w:p w:rsidR="000F55B8" w:rsidRPr="003B0E93" w:rsidRDefault="000F55B8" w:rsidP="00581E27">
            <w:pPr>
              <w:jc w:val="center"/>
              <w:rPr>
                <w:rFonts w:cs="Arial"/>
                <w:szCs w:val="22"/>
              </w:rPr>
            </w:pPr>
            <w:r w:rsidRPr="003B0E93">
              <w:rPr>
                <w:rFonts w:cs="Arial"/>
                <w:szCs w:val="22"/>
              </w:rPr>
              <w:br w:type="page"/>
            </w:r>
            <w:r w:rsidR="005A0797">
              <w:rPr>
                <w:rFonts w:cs="Arial"/>
                <w:noProof/>
                <w:szCs w:val="22"/>
                <w:lang w:eastAsia="en-US"/>
              </w:rPr>
              <w:pict>
                <v:shape id="Picture 6" o:spid="_x0000_i1030" type="#_x0000_t75" alt="huellas" style="width:46.9pt;height:48.55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0F55B8" w:rsidRPr="003B0E93" w:rsidRDefault="00BE0417" w:rsidP="00581E27">
            <w:pPr>
              <w:pStyle w:val="Heading7"/>
            </w:pPr>
            <w:r>
              <w:t>Ejercicio</w:t>
            </w:r>
            <w:r w:rsidR="000F55B8" w:rsidRPr="003B0E93">
              <w:t xml:space="preserve"> 2: </w:t>
            </w:r>
            <w:r w:rsidRPr="003B0E93">
              <w:t>Solución</w:t>
            </w:r>
          </w:p>
          <w:p w:rsidR="007316CB" w:rsidRPr="003B0E93" w:rsidRDefault="007316CB" w:rsidP="007316CB">
            <w:pPr>
              <w:numPr>
                <w:ilvl w:val="0"/>
                <w:numId w:val="38"/>
              </w:numPr>
              <w:tabs>
                <w:tab w:val="clear" w:pos="720"/>
                <w:tab w:val="num" w:pos="590"/>
              </w:tabs>
              <w:spacing w:before="120"/>
              <w:ind w:left="590" w:right="204"/>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7316CB" w:rsidRPr="003B0E93" w:rsidRDefault="007316CB" w:rsidP="007316CB">
            <w:pPr>
              <w:numPr>
                <w:ilvl w:val="0"/>
                <w:numId w:val="38"/>
              </w:numPr>
              <w:tabs>
                <w:tab w:val="num" w:pos="590"/>
              </w:tabs>
              <w:spacing w:before="120"/>
              <w:ind w:left="590" w:right="204"/>
            </w:pPr>
            <w:r w:rsidRPr="003B0E93">
              <w:rPr>
                <w:rFonts w:cs="Arial"/>
                <w:szCs w:val="20"/>
              </w:rPr>
              <w:t>En la sección “</w:t>
            </w:r>
            <w:r w:rsidRPr="003B0E93">
              <w:t xml:space="preserve">Registering Reference Records” encontrará el registro de “Detalles de contacto” y haga clic sobre el ícono de PC bajo la columna de formatos en línea. </w:t>
            </w:r>
          </w:p>
          <w:p w:rsidR="007316CB" w:rsidRPr="003B0E93" w:rsidRDefault="007316CB" w:rsidP="007316CB">
            <w:pPr>
              <w:numPr>
                <w:ilvl w:val="0"/>
                <w:numId w:val="38"/>
              </w:numPr>
              <w:tabs>
                <w:tab w:val="clear" w:pos="720"/>
                <w:tab w:val="num" w:pos="590"/>
              </w:tabs>
              <w:spacing w:before="40"/>
              <w:ind w:left="590" w:right="202"/>
              <w:rPr>
                <w:rFonts w:cs="Arial"/>
                <w:szCs w:val="20"/>
              </w:rPr>
            </w:pPr>
            <w:r w:rsidRPr="003B0E93">
              <w:rPr>
                <w:rFonts w:cs="Arial"/>
                <w:szCs w:val="20"/>
              </w:rPr>
              <w:t xml:space="preserve">Rellene los diferentes campos con la información requerida. </w:t>
            </w:r>
          </w:p>
          <w:p w:rsidR="007316CB" w:rsidRPr="003B0E93" w:rsidRDefault="007316CB" w:rsidP="007316CB">
            <w:pPr>
              <w:numPr>
                <w:ilvl w:val="0"/>
                <w:numId w:val="38"/>
              </w:numPr>
              <w:tabs>
                <w:tab w:val="clear" w:pos="720"/>
                <w:tab w:val="num" w:pos="590"/>
              </w:tabs>
              <w:spacing w:before="40"/>
              <w:ind w:left="590" w:right="202"/>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7316CB" w:rsidRPr="003B0E93" w:rsidRDefault="007316CB" w:rsidP="007316CB">
            <w:pPr>
              <w:spacing w:before="40"/>
              <w:ind w:left="164" w:right="202"/>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7316CB" w:rsidRPr="003B0E93" w:rsidRDefault="007316CB" w:rsidP="007316CB">
            <w:pPr>
              <w:numPr>
                <w:ilvl w:val="0"/>
                <w:numId w:val="38"/>
              </w:numPr>
              <w:tabs>
                <w:tab w:val="clear" w:pos="720"/>
                <w:tab w:val="num" w:pos="590"/>
              </w:tabs>
              <w:spacing w:before="40"/>
              <w:ind w:left="590" w:right="202"/>
              <w:rPr>
                <w:rFonts w:cs="Arial"/>
                <w:szCs w:val="20"/>
              </w:rPr>
            </w:pPr>
            <w:r w:rsidRPr="003B0E93">
              <w:rPr>
                <w:rFonts w:cs="Arial"/>
                <w:szCs w:val="20"/>
              </w:rPr>
              <w:t>No todos los campos deben ser completados, pero los que están marcados con un asterisco (*) son obligatorios.</w:t>
            </w:r>
          </w:p>
          <w:p w:rsidR="007316CB" w:rsidRPr="003B0E93" w:rsidRDefault="007316CB" w:rsidP="007316CB">
            <w:pPr>
              <w:numPr>
                <w:ilvl w:val="0"/>
                <w:numId w:val="38"/>
              </w:numPr>
              <w:tabs>
                <w:tab w:val="num" w:pos="590"/>
              </w:tabs>
              <w:spacing w:before="40"/>
              <w:ind w:left="590" w:right="202"/>
              <w:rPr>
                <w:rFonts w:cs="Arial"/>
                <w:szCs w:val="20"/>
              </w:rPr>
            </w:pPr>
            <w:r w:rsidRPr="003B0E93">
              <w:rPr>
                <w:rFonts w:cs="Arial"/>
                <w:szCs w:val="20"/>
              </w:rPr>
              <w:t xml:space="preserve">Esta sección contiene </w:t>
            </w:r>
            <w:r w:rsidR="00D139B7" w:rsidRPr="003B0E93">
              <w:rPr>
                <w:rFonts w:cs="Arial"/>
                <w:szCs w:val="20"/>
              </w:rPr>
              <w:t>tres</w:t>
            </w:r>
            <w:r w:rsidRPr="003B0E93">
              <w:rPr>
                <w:rFonts w:cs="Arial"/>
                <w:szCs w:val="20"/>
              </w:rPr>
              <w:t xml:space="preserve"> páginas con campos a completar.</w:t>
            </w:r>
          </w:p>
          <w:p w:rsidR="007316CB" w:rsidRPr="003B0E93" w:rsidRDefault="007316CB" w:rsidP="007316CB">
            <w:pPr>
              <w:numPr>
                <w:ilvl w:val="0"/>
                <w:numId w:val="38"/>
              </w:numPr>
              <w:tabs>
                <w:tab w:val="num" w:pos="590"/>
              </w:tabs>
              <w:spacing w:before="40"/>
              <w:ind w:left="590" w:right="202"/>
              <w:rPr>
                <w:rFonts w:cs="Arial"/>
                <w:szCs w:val="20"/>
              </w:rPr>
            </w:pPr>
            <w:r w:rsidRPr="003B0E93">
              <w:rPr>
                <w:rFonts w:cs="Arial"/>
                <w:szCs w:val="20"/>
              </w:rPr>
              <w:t>Los idiomas adicionales en los que los documentos están disponibles pueden seleccionarse haciendo clic en el botón “Especifique los idiomas”.</w:t>
            </w:r>
          </w:p>
          <w:p w:rsidR="007316CB" w:rsidRPr="003B0E93" w:rsidRDefault="007316CB" w:rsidP="007316CB">
            <w:pPr>
              <w:numPr>
                <w:ilvl w:val="0"/>
                <w:numId w:val="38"/>
              </w:numPr>
              <w:tabs>
                <w:tab w:val="num" w:pos="590"/>
              </w:tabs>
              <w:spacing w:before="40"/>
              <w:ind w:left="590" w:right="202"/>
              <w:rPr>
                <w:rFonts w:cs="Arial"/>
                <w:szCs w:val="20"/>
              </w:rPr>
            </w:pPr>
            <w:r w:rsidRPr="003B0E93">
              <w:rPr>
                <w:rFonts w:cs="Arial"/>
                <w:szCs w:val="20"/>
              </w:rPr>
              <w:t xml:space="preserve">En </w:t>
            </w:r>
            <w:r w:rsidRPr="003B0E93">
              <w:rPr>
                <w:rFonts w:cs="Arial"/>
                <w:i/>
                <w:szCs w:val="20"/>
              </w:rPr>
              <w:t xml:space="preserve">información general, </w:t>
            </w:r>
            <w:r w:rsidRPr="003B0E93">
              <w:rPr>
                <w:rFonts w:cs="Arial"/>
                <w:szCs w:val="20"/>
              </w:rPr>
              <w:t xml:space="preserve">agregue un enlace en el campo </w:t>
            </w:r>
            <w:r w:rsidRPr="003B0E93">
              <w:rPr>
                <w:rFonts w:cs="Arial"/>
                <w:i/>
                <w:szCs w:val="20"/>
              </w:rPr>
              <w:t>Persona de contacto</w:t>
            </w:r>
            <w:r w:rsidRPr="003B0E93">
              <w:rPr>
                <w:rFonts w:cs="Arial"/>
                <w:szCs w:val="20"/>
              </w:rPr>
              <w:t xml:space="preserve"> a un registro de </w:t>
            </w:r>
            <w:r w:rsidRPr="003B0E93">
              <w:rPr>
                <w:rFonts w:cs="Arial"/>
                <w:i/>
                <w:szCs w:val="20"/>
              </w:rPr>
              <w:t>Detalles de contacto</w:t>
            </w:r>
            <w:r w:rsidRPr="003B0E93">
              <w:rPr>
                <w:rFonts w:cs="Arial"/>
                <w:szCs w:val="20"/>
              </w:rPr>
              <w:t xml:space="preserve"> previamente registrado. La opción de crear un nuevo registro en esta etapa también está disponible.</w:t>
            </w:r>
          </w:p>
          <w:p w:rsidR="007316CB" w:rsidRPr="003B0E93" w:rsidRDefault="007316CB" w:rsidP="007316CB">
            <w:pPr>
              <w:numPr>
                <w:ilvl w:val="0"/>
                <w:numId w:val="38"/>
              </w:numPr>
              <w:tabs>
                <w:tab w:val="num" w:pos="590"/>
              </w:tabs>
              <w:spacing w:before="40"/>
              <w:ind w:left="590" w:right="202"/>
              <w:rPr>
                <w:rFonts w:cs="Arial"/>
                <w:szCs w:val="20"/>
              </w:rPr>
            </w:pPr>
            <w:r w:rsidRPr="003B0E93">
              <w:rPr>
                <w:rFonts w:cs="Arial"/>
                <w:szCs w:val="20"/>
              </w:rPr>
              <w:t xml:space="preserve">En la sección </w:t>
            </w:r>
            <w:r w:rsidRPr="003B0E93">
              <w:rPr>
                <w:rFonts w:cs="Arial"/>
                <w:i/>
                <w:szCs w:val="20"/>
              </w:rPr>
              <w:t xml:space="preserve">Tipo de Iniciativa, </w:t>
            </w:r>
            <w:r w:rsidRPr="003B0E93">
              <w:rPr>
                <w:rFonts w:cs="Arial"/>
                <w:szCs w:val="20"/>
              </w:rPr>
              <w:t>en el campo</w:t>
            </w:r>
            <w:r w:rsidRPr="003B0E93">
              <w:rPr>
                <w:rFonts w:cs="Arial"/>
                <w:i/>
                <w:szCs w:val="20"/>
              </w:rPr>
              <w:t xml:space="preserve"> </w:t>
            </w:r>
            <w:r w:rsidRPr="003B0E93">
              <w:rPr>
                <w:i/>
              </w:rPr>
              <w:t>Grupo principal de destinatario(s)/beneficiarios</w:t>
            </w:r>
            <w:r w:rsidR="00C0548F" w:rsidRPr="003B0E93">
              <w:rPr>
                <w:i/>
              </w:rPr>
              <w:t xml:space="preserve">, </w:t>
            </w:r>
            <w:r w:rsidR="00C0548F" w:rsidRPr="003B0E93">
              <w:t>más de una opción puede ser seleccionada.</w:t>
            </w:r>
          </w:p>
          <w:p w:rsidR="00C0548F" w:rsidRPr="003B0E93" w:rsidRDefault="00C0548F" w:rsidP="007316CB">
            <w:pPr>
              <w:numPr>
                <w:ilvl w:val="0"/>
                <w:numId w:val="38"/>
              </w:numPr>
              <w:tabs>
                <w:tab w:val="num" w:pos="590"/>
              </w:tabs>
              <w:spacing w:before="40"/>
              <w:ind w:left="590" w:right="202"/>
              <w:rPr>
                <w:rFonts w:cs="Arial"/>
                <w:szCs w:val="20"/>
              </w:rPr>
            </w:pPr>
            <w:r w:rsidRPr="003B0E93">
              <w:t xml:space="preserve">En </w:t>
            </w:r>
            <w:r w:rsidRPr="003B0E93">
              <w:rPr>
                <w:i/>
              </w:rPr>
              <w:t xml:space="preserve">Donante(s) de información, </w:t>
            </w:r>
            <w:r w:rsidRPr="003B0E93">
              <w:t xml:space="preserve">en el campo </w:t>
            </w:r>
            <w:r w:rsidRPr="003B0E93">
              <w:rPr>
                <w:i/>
              </w:rPr>
              <w:t>Organización</w:t>
            </w:r>
            <w:r w:rsidRPr="003B0E93">
              <w:t xml:space="preserve"> se debe agregar un link a un registro de </w:t>
            </w:r>
            <w:r w:rsidRPr="003B0E93">
              <w:rPr>
                <w:i/>
              </w:rPr>
              <w:t xml:space="preserve">Organización </w:t>
            </w:r>
            <w:r w:rsidRPr="003B0E93">
              <w:lastRenderedPageBreak/>
              <w:t>previamente registrado, o a un ítem presente en la lista. La opción de crear un nuevo registro también está disponible en esta etapa.</w:t>
            </w:r>
          </w:p>
          <w:p w:rsidR="00C0548F" w:rsidRPr="003B0E93" w:rsidRDefault="00C0548F" w:rsidP="007316CB">
            <w:pPr>
              <w:numPr>
                <w:ilvl w:val="0"/>
                <w:numId w:val="38"/>
              </w:numPr>
              <w:tabs>
                <w:tab w:val="num" w:pos="590"/>
              </w:tabs>
              <w:spacing w:before="40"/>
              <w:ind w:left="590" w:right="202"/>
              <w:rPr>
                <w:rFonts w:cs="Arial"/>
                <w:i/>
                <w:szCs w:val="20"/>
              </w:rPr>
            </w:pPr>
            <w:r w:rsidRPr="003B0E93">
              <w:rPr>
                <w:rFonts w:cs="Arial"/>
                <w:szCs w:val="20"/>
              </w:rPr>
              <w:t xml:space="preserve">En el campo </w:t>
            </w:r>
            <w:r w:rsidRPr="003B0E93">
              <w:rPr>
                <w:i/>
              </w:rPr>
              <w:t xml:space="preserve">Publicaciones y recursos de información relacionados con la bioseguridad </w:t>
            </w:r>
            <w:r w:rsidRPr="003B0E93">
              <w:t>se debe agregar un enlace a un registro anterior, o a uno presente en la lista. La opción de crear uno nuevo también es posible.</w:t>
            </w:r>
          </w:p>
          <w:p w:rsidR="00C0548F" w:rsidRPr="003B0E93" w:rsidRDefault="00C0548F" w:rsidP="007316CB">
            <w:pPr>
              <w:numPr>
                <w:ilvl w:val="0"/>
                <w:numId w:val="38"/>
              </w:numPr>
              <w:tabs>
                <w:tab w:val="num" w:pos="590"/>
              </w:tabs>
              <w:spacing w:before="40"/>
              <w:ind w:left="590" w:right="202"/>
              <w:rPr>
                <w:rFonts w:cs="Arial"/>
                <w:i/>
                <w:szCs w:val="20"/>
              </w:rPr>
            </w:pPr>
            <w:r w:rsidRPr="003B0E93">
              <w:rPr>
                <w:rFonts w:cs="Arial"/>
                <w:szCs w:val="20"/>
              </w:rPr>
              <w:t xml:space="preserve">En el espacio de </w:t>
            </w:r>
            <w:r w:rsidRPr="003B0E93">
              <w:rPr>
                <w:i/>
              </w:rPr>
              <w:t>Zonas(s) temática(s) generales</w:t>
            </w:r>
            <w:r w:rsidRPr="003B0E93">
              <w:t xml:space="preserve"> se puede seleccionar más de una opción. Si quiere agregar una categoría extra que no esté en la lista, puede hacerlo haciendo clic en el botón </w:t>
            </w:r>
            <w:r w:rsidRPr="003B0E93">
              <w:rPr>
                <w:i/>
              </w:rPr>
              <w:t>Otros</w:t>
            </w:r>
            <w:r w:rsidRPr="003B0E93">
              <w:t xml:space="preserve"> y escribiendo la nueva Zona temática general. El mismo procedimiento aplica para el campo </w:t>
            </w:r>
            <w:r w:rsidRPr="003B0E93">
              <w:rPr>
                <w:i/>
              </w:rPr>
              <w:t>Idioma.</w:t>
            </w:r>
          </w:p>
          <w:p w:rsidR="00C0548F" w:rsidRPr="003B0E93" w:rsidRDefault="00C0548F" w:rsidP="007316CB">
            <w:pPr>
              <w:numPr>
                <w:ilvl w:val="0"/>
                <w:numId w:val="38"/>
              </w:numPr>
              <w:tabs>
                <w:tab w:val="num" w:pos="590"/>
              </w:tabs>
              <w:spacing w:before="40"/>
              <w:ind w:left="590" w:right="202"/>
              <w:rPr>
                <w:rFonts w:cs="Arial"/>
                <w:i/>
                <w:szCs w:val="20"/>
              </w:rPr>
            </w:pPr>
            <w:r w:rsidRPr="003B0E93">
              <w:t xml:space="preserve">En </w:t>
            </w:r>
            <w:r w:rsidRPr="003B0E93">
              <w:rPr>
                <w:i/>
              </w:rPr>
              <w:t>Tipo de Iniciativa</w:t>
            </w:r>
            <w:r w:rsidRPr="003B0E93">
              <w:t xml:space="preserve">, en el campo </w:t>
            </w:r>
            <w:r w:rsidRPr="003B0E93">
              <w:rPr>
                <w:i/>
              </w:rPr>
              <w:t>Categoría específica de la iniciativa</w:t>
            </w:r>
            <w:r w:rsidRPr="003B0E93">
              <w:t>, se puede seleccionar más de una opción.</w:t>
            </w:r>
          </w:p>
          <w:p w:rsidR="000F55B8" w:rsidRPr="003B0E93" w:rsidRDefault="00C0548F" w:rsidP="00C0548F">
            <w:pPr>
              <w:numPr>
                <w:ilvl w:val="0"/>
                <w:numId w:val="40"/>
              </w:numPr>
              <w:tabs>
                <w:tab w:val="clear" w:pos="720"/>
                <w:tab w:val="num" w:pos="590"/>
              </w:tabs>
              <w:spacing w:before="40"/>
              <w:ind w:left="590" w:right="202"/>
              <w:rPr>
                <w:rFonts w:cs="Arial"/>
                <w:szCs w:val="20"/>
              </w:rPr>
            </w:pPr>
            <w:r w:rsidRPr="003B0E93">
              <w:rPr>
                <w:rFonts w:cs="Arial"/>
                <w:szCs w:val="20"/>
              </w:rPr>
              <w:t>Para este tipo de registro, existe un periodo para la confirmación o actualización de la información presentada. La información debe ser confirmada o actualizada una vez al año a partir de la fecha de presentación.</w:t>
            </w:r>
            <w:r w:rsidR="003B0E93" w:rsidRPr="003B0E93">
              <w:rPr>
                <w:rFonts w:cs="Arial"/>
                <w:szCs w:val="20"/>
              </w:rPr>
              <w:t xml:space="preserve"> </w:t>
            </w:r>
            <w:r w:rsidRPr="003B0E93">
              <w:rPr>
                <w:rFonts w:cs="Arial"/>
                <w:szCs w:val="20"/>
              </w:rPr>
              <w:t>Si esto no se hace, a los tres meses de vencido el plazo, el registro aparecerá como “No confirmado”</w:t>
            </w:r>
          </w:p>
        </w:tc>
      </w:tr>
    </w:tbl>
    <w:p w:rsidR="00F3435F" w:rsidRPr="003B0E93" w:rsidRDefault="00F3435F" w:rsidP="000F55B8"/>
    <w:p w:rsidR="00C0548F" w:rsidRPr="003B0E93" w:rsidRDefault="00D139B7" w:rsidP="00C0548F">
      <w:pPr>
        <w:pStyle w:val="Heading2"/>
      </w:pPr>
      <w:bookmarkStart w:id="6" w:name="_Toc338070426"/>
      <w:bookmarkStart w:id="7" w:name="_Toc339537332"/>
      <w:r w:rsidRPr="003B0E93">
        <w:t>Evaluación de la necesidad de creación de capacidad</w:t>
      </w:r>
      <w:bookmarkEnd w:id="6"/>
      <w:bookmarkEnd w:id="7"/>
    </w:p>
    <w:p w:rsidR="00F3435F" w:rsidRPr="003B0E93" w:rsidRDefault="00D139B7" w:rsidP="00D139B7">
      <w:pPr>
        <w:tabs>
          <w:tab w:val="left" w:pos="2190"/>
        </w:tabs>
        <w:spacing w:before="40"/>
        <w:ind w:left="360"/>
        <w:rPr>
          <w:rFonts w:cs="Arial"/>
        </w:rPr>
      </w:pPr>
      <w:r w:rsidRPr="003B0E93">
        <w:rPr>
          <w:rFonts w:cs="Arial"/>
        </w:rPr>
        <w:t>Este tipo de registro se usa para describir las necesidades y prioridades de capacitación de una institución, de manera que los usuarios puedan encontrar posibilidades de actividades de creación de capacidad que ayuden a satisfacer estas necesidades.</w:t>
      </w:r>
    </w:p>
    <w:p w:rsidR="00D139B7" w:rsidRPr="003B0E93" w:rsidRDefault="00D139B7" w:rsidP="00D139B7">
      <w:pPr>
        <w:tabs>
          <w:tab w:val="left" w:pos="2190"/>
        </w:tabs>
        <w:spacing w:before="40"/>
        <w:ind w:left="360"/>
        <w:rPr>
          <w:rFonts w:cs="Aria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D139B7" w:rsidRPr="003B0E93" w:rsidTr="00581E27">
        <w:trPr>
          <w:jc w:val="center"/>
        </w:trPr>
        <w:tc>
          <w:tcPr>
            <w:tcW w:w="1327" w:type="dxa"/>
            <w:tcBorders>
              <w:top w:val="threeDEngrave" w:sz="24" w:space="0" w:color="99CC00"/>
              <w:left w:val="threeDEngrave" w:sz="24" w:space="0" w:color="99CC00"/>
              <w:bottom w:val="threeDEngrave" w:sz="24" w:space="0" w:color="99CC00"/>
              <w:right w:val="nil"/>
            </w:tcBorders>
          </w:tcPr>
          <w:p w:rsidR="00D139B7" w:rsidRPr="003B0E93" w:rsidRDefault="00D139B7" w:rsidP="00581E27">
            <w:pPr>
              <w:jc w:val="center"/>
              <w:rPr>
                <w:rFonts w:cs="Arial"/>
                <w:szCs w:val="22"/>
              </w:rPr>
            </w:pPr>
            <w:r w:rsidRPr="003B0E93">
              <w:rPr>
                <w:rFonts w:cs="Arial"/>
                <w:szCs w:val="22"/>
              </w:rPr>
              <w:br w:type="page"/>
            </w:r>
            <w:r w:rsidR="005A0797">
              <w:rPr>
                <w:rFonts w:cs="Arial"/>
                <w:noProof/>
                <w:szCs w:val="22"/>
                <w:lang w:eastAsia="en-US"/>
              </w:rPr>
              <w:pict>
                <v:shape id="Picture 7" o:spid="_x0000_i1031"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D139B7" w:rsidRPr="003B0E93" w:rsidRDefault="00D139B7" w:rsidP="00D139B7">
            <w:r w:rsidRPr="003B0E93">
              <w:t>Ejercicio 3: Registre un Nuevo registro de Evaluación de la necesidad de creación de capacidad.</w:t>
            </w:r>
          </w:p>
        </w:tc>
      </w:tr>
    </w:tbl>
    <w:p w:rsidR="00D139B7" w:rsidRPr="003B0E93" w:rsidRDefault="00D139B7" w:rsidP="00D139B7">
      <w:pPr>
        <w:rPr>
          <w:rFonts w:cs="Arial"/>
          <w:szCs w:val="22"/>
        </w:rPr>
      </w:pPr>
    </w:p>
    <w:p w:rsidR="00D139B7" w:rsidRPr="003B0E93" w:rsidRDefault="00D139B7" w:rsidP="00D139B7">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D139B7" w:rsidRPr="003B0E93" w:rsidTr="00581E27">
        <w:trPr>
          <w:jc w:val="center"/>
        </w:trPr>
        <w:tc>
          <w:tcPr>
            <w:tcW w:w="1312" w:type="dxa"/>
            <w:tcBorders>
              <w:top w:val="threeDEngrave" w:sz="24" w:space="0" w:color="FF9900"/>
              <w:left w:val="threeDEngrave" w:sz="24" w:space="0" w:color="FF9900"/>
              <w:bottom w:val="threeDEngrave" w:sz="24" w:space="0" w:color="FF9900"/>
              <w:right w:val="nil"/>
            </w:tcBorders>
          </w:tcPr>
          <w:p w:rsidR="00D139B7" w:rsidRPr="003B0E93" w:rsidRDefault="00D139B7" w:rsidP="00581E27">
            <w:pPr>
              <w:jc w:val="center"/>
              <w:rPr>
                <w:rFonts w:cs="Arial"/>
                <w:szCs w:val="22"/>
              </w:rPr>
            </w:pPr>
            <w:r w:rsidRPr="003B0E93">
              <w:rPr>
                <w:rFonts w:cs="Arial"/>
                <w:szCs w:val="22"/>
              </w:rPr>
              <w:br w:type="page"/>
            </w:r>
            <w:r w:rsidR="005A0797">
              <w:rPr>
                <w:rFonts w:cs="Arial"/>
                <w:noProof/>
                <w:szCs w:val="22"/>
                <w:lang w:eastAsia="en-US"/>
              </w:rPr>
              <w:pict>
                <v:shape id="Picture 8" o:spid="_x0000_i1032" type="#_x0000_t75" alt="huellas" style="width:51.05pt;height:51.9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D139B7" w:rsidRPr="003B0E93" w:rsidRDefault="00D139B7" w:rsidP="00581E27">
            <w:r w:rsidRPr="003B0E93">
              <w:t>Ejercicio 3: Solución</w:t>
            </w:r>
          </w:p>
          <w:p w:rsidR="00D139B7" w:rsidRPr="003B0E93" w:rsidRDefault="00D139B7" w:rsidP="00D139B7">
            <w:pPr>
              <w:numPr>
                <w:ilvl w:val="0"/>
                <w:numId w:val="43"/>
              </w:numPr>
              <w:spacing w:before="120"/>
              <w:ind w:right="204"/>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D139B7" w:rsidRPr="003B0E93" w:rsidRDefault="00D139B7" w:rsidP="00D139B7">
            <w:pPr>
              <w:numPr>
                <w:ilvl w:val="0"/>
                <w:numId w:val="43"/>
              </w:numPr>
              <w:spacing w:before="120"/>
              <w:ind w:right="204"/>
            </w:pPr>
            <w:r w:rsidRPr="003B0E93">
              <w:rPr>
                <w:rFonts w:cs="Arial"/>
                <w:szCs w:val="20"/>
              </w:rPr>
              <w:t>En la sección “</w:t>
            </w:r>
            <w:r w:rsidRPr="003B0E93">
              <w:t xml:space="preserve">Registering Reference Records” encontrará el registro de “Detalles de contacto” y haga clic sobre el ícono de PC bajo la columna de formatos en línea. </w:t>
            </w:r>
          </w:p>
          <w:p w:rsidR="00D139B7" w:rsidRPr="003B0E93" w:rsidRDefault="00D139B7" w:rsidP="00D139B7">
            <w:pPr>
              <w:numPr>
                <w:ilvl w:val="0"/>
                <w:numId w:val="43"/>
              </w:numPr>
              <w:tabs>
                <w:tab w:val="clear" w:pos="720"/>
                <w:tab w:val="num" w:pos="731"/>
              </w:tabs>
              <w:spacing w:before="40"/>
              <w:ind w:right="202"/>
              <w:rPr>
                <w:rFonts w:cs="Arial"/>
                <w:szCs w:val="20"/>
              </w:rPr>
            </w:pPr>
            <w:r w:rsidRPr="003B0E93">
              <w:rPr>
                <w:rFonts w:cs="Arial"/>
                <w:szCs w:val="20"/>
              </w:rPr>
              <w:t>Rellene los diferentes campo</w:t>
            </w:r>
            <w:r w:rsidR="00BE0417">
              <w:rPr>
                <w:rFonts w:cs="Arial"/>
                <w:szCs w:val="20"/>
              </w:rPr>
              <w:t>s con la información requerida.</w:t>
            </w:r>
          </w:p>
          <w:p w:rsidR="00D139B7" w:rsidRPr="003B0E93" w:rsidRDefault="00D139B7" w:rsidP="00D139B7">
            <w:pPr>
              <w:numPr>
                <w:ilvl w:val="0"/>
                <w:numId w:val="43"/>
              </w:numPr>
              <w:tabs>
                <w:tab w:val="clear" w:pos="720"/>
                <w:tab w:val="num" w:pos="731"/>
              </w:tabs>
              <w:spacing w:before="40"/>
              <w:ind w:right="202"/>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D139B7" w:rsidRPr="003B0E93" w:rsidRDefault="00D139B7" w:rsidP="00D139B7">
            <w:pPr>
              <w:spacing w:before="40"/>
              <w:ind w:left="164" w:right="202"/>
              <w:rPr>
                <w:rFonts w:cs="Arial"/>
                <w:b/>
                <w:bCs/>
                <w:i/>
                <w:iCs/>
                <w:szCs w:val="20"/>
              </w:rPr>
            </w:pPr>
            <w:r w:rsidRPr="003B0E93">
              <w:rPr>
                <w:rFonts w:cs="Arial"/>
                <w:b/>
                <w:bCs/>
                <w:i/>
                <w:iCs/>
                <w:color w:val="FF0000"/>
                <w:szCs w:val="20"/>
              </w:rPr>
              <w:lastRenderedPageBreak/>
              <w:t xml:space="preserve">Notas: </w:t>
            </w:r>
            <w:r w:rsidRPr="003B0E93">
              <w:rPr>
                <w:rFonts w:cs="Arial"/>
                <w:b/>
                <w:bCs/>
                <w:i/>
                <w:iCs/>
                <w:szCs w:val="20"/>
              </w:rPr>
              <w:t>Tenga presente lo siguiente.</w:t>
            </w:r>
          </w:p>
          <w:p w:rsidR="00D139B7" w:rsidRPr="003B0E93" w:rsidRDefault="00D139B7" w:rsidP="00D139B7">
            <w:pPr>
              <w:numPr>
                <w:ilvl w:val="0"/>
                <w:numId w:val="43"/>
              </w:numPr>
              <w:tabs>
                <w:tab w:val="clear" w:pos="720"/>
                <w:tab w:val="num" w:pos="731"/>
                <w:tab w:val="left" w:pos="8031"/>
              </w:tabs>
              <w:spacing w:before="40"/>
              <w:ind w:right="202"/>
              <w:rPr>
                <w:rFonts w:cs="Arial"/>
                <w:szCs w:val="20"/>
              </w:rPr>
            </w:pPr>
            <w:r w:rsidRPr="003B0E93">
              <w:rPr>
                <w:rFonts w:cs="Arial"/>
                <w:szCs w:val="20"/>
              </w:rPr>
              <w:t>No todos los campos deben ser completados, pero los que están marcados con un asterisco (*) son obligatorios.</w:t>
            </w:r>
          </w:p>
          <w:p w:rsidR="00D139B7" w:rsidRPr="003B0E93" w:rsidRDefault="00D139B7" w:rsidP="00D139B7">
            <w:pPr>
              <w:numPr>
                <w:ilvl w:val="0"/>
                <w:numId w:val="43"/>
              </w:numPr>
              <w:tabs>
                <w:tab w:val="clear" w:pos="720"/>
                <w:tab w:val="num" w:pos="731"/>
                <w:tab w:val="left" w:pos="8031"/>
              </w:tabs>
              <w:spacing w:before="40"/>
              <w:ind w:right="202"/>
              <w:rPr>
                <w:rFonts w:cs="Arial"/>
                <w:szCs w:val="20"/>
              </w:rPr>
            </w:pPr>
            <w:r w:rsidRPr="003B0E93">
              <w:rPr>
                <w:rFonts w:cs="Arial"/>
                <w:szCs w:val="20"/>
              </w:rPr>
              <w:t>Esta sección contiene tres páginas con campos a completar.</w:t>
            </w:r>
          </w:p>
          <w:p w:rsidR="00D139B7" w:rsidRPr="003B0E93" w:rsidRDefault="00D139B7" w:rsidP="00D139B7">
            <w:pPr>
              <w:numPr>
                <w:ilvl w:val="0"/>
                <w:numId w:val="43"/>
              </w:numPr>
              <w:tabs>
                <w:tab w:val="clear" w:pos="720"/>
                <w:tab w:val="num" w:pos="731"/>
                <w:tab w:val="left" w:pos="8031"/>
              </w:tabs>
              <w:spacing w:before="40"/>
              <w:ind w:right="202"/>
              <w:rPr>
                <w:rFonts w:cs="Arial"/>
                <w:szCs w:val="20"/>
              </w:rPr>
            </w:pPr>
            <w:r w:rsidRPr="003B0E93">
              <w:rPr>
                <w:rFonts w:cs="Arial"/>
                <w:szCs w:val="20"/>
              </w:rPr>
              <w:t>Los idiomas adicionales en los que los documentos están disponibles pueden seleccionarse haciendo clic en el botón “Especifique los idiomas”.</w:t>
            </w:r>
          </w:p>
          <w:p w:rsidR="00D139B7" w:rsidRPr="003B0E93" w:rsidRDefault="00D139B7" w:rsidP="00D139B7">
            <w:pPr>
              <w:numPr>
                <w:ilvl w:val="0"/>
                <w:numId w:val="43"/>
              </w:numPr>
              <w:tabs>
                <w:tab w:val="clear" w:pos="720"/>
                <w:tab w:val="num" w:pos="731"/>
              </w:tabs>
              <w:spacing w:before="40"/>
              <w:ind w:right="202"/>
              <w:rPr>
                <w:rFonts w:cs="Arial"/>
                <w:szCs w:val="20"/>
              </w:rPr>
            </w:pPr>
            <w:r w:rsidRPr="003B0E93">
              <w:rPr>
                <w:rFonts w:cs="Arial"/>
                <w:szCs w:val="20"/>
              </w:rPr>
              <w:t xml:space="preserve">En </w:t>
            </w:r>
            <w:r w:rsidRPr="003B0E93">
              <w:rPr>
                <w:rFonts w:cs="Arial"/>
                <w:i/>
                <w:szCs w:val="20"/>
              </w:rPr>
              <w:t xml:space="preserve">información general, </w:t>
            </w:r>
            <w:r w:rsidRPr="003B0E93">
              <w:rPr>
                <w:rFonts w:cs="Arial"/>
                <w:szCs w:val="20"/>
              </w:rPr>
              <w:t xml:space="preserve">agregue un enlace en el campo </w:t>
            </w:r>
            <w:r w:rsidRPr="003B0E93">
              <w:rPr>
                <w:rFonts w:cs="Arial"/>
                <w:i/>
                <w:szCs w:val="20"/>
              </w:rPr>
              <w:t>Persona de contacto</w:t>
            </w:r>
            <w:r w:rsidRPr="003B0E93">
              <w:rPr>
                <w:rFonts w:cs="Arial"/>
                <w:szCs w:val="20"/>
              </w:rPr>
              <w:t xml:space="preserve"> a un registro de </w:t>
            </w:r>
            <w:r w:rsidRPr="003B0E93">
              <w:rPr>
                <w:rFonts w:cs="Arial"/>
                <w:i/>
                <w:szCs w:val="20"/>
              </w:rPr>
              <w:t>Detalles de contacto</w:t>
            </w:r>
            <w:r w:rsidRPr="003B0E93">
              <w:rPr>
                <w:rFonts w:cs="Arial"/>
                <w:szCs w:val="20"/>
              </w:rPr>
              <w:t xml:space="preserve"> previamente registrado. La opción de crear un nuevo registro en esta etapa también está disponible. Lo mismo aplica para el campo </w:t>
            </w:r>
            <w:r w:rsidRPr="003B0E93">
              <w:rPr>
                <w:rFonts w:cs="Arial"/>
                <w:i/>
                <w:szCs w:val="20"/>
              </w:rPr>
              <w:t>Organización</w:t>
            </w:r>
            <w:r w:rsidRPr="003B0E93">
              <w:rPr>
                <w:rFonts w:cs="Arial"/>
                <w:szCs w:val="20"/>
              </w:rPr>
              <w:t>.</w:t>
            </w:r>
          </w:p>
          <w:p w:rsidR="00D139B7" w:rsidRPr="003B0E93" w:rsidRDefault="00D139B7" w:rsidP="00D139B7">
            <w:pPr>
              <w:numPr>
                <w:ilvl w:val="0"/>
                <w:numId w:val="43"/>
              </w:numPr>
              <w:spacing w:before="40"/>
              <w:ind w:right="202"/>
              <w:rPr>
                <w:rFonts w:cs="Arial"/>
                <w:szCs w:val="20"/>
              </w:rPr>
            </w:pPr>
            <w:r w:rsidRPr="003B0E93">
              <w:rPr>
                <w:rFonts w:cs="Arial"/>
                <w:szCs w:val="20"/>
              </w:rPr>
              <w:t xml:space="preserve">Para seleccionar el campo </w:t>
            </w:r>
            <w:r w:rsidRPr="003B0E93">
              <w:rPr>
                <w:rFonts w:cs="Arial"/>
                <w:i/>
                <w:szCs w:val="20"/>
              </w:rPr>
              <w:t>País</w:t>
            </w:r>
            <w:r w:rsidRPr="003B0E93">
              <w:rPr>
                <w:rFonts w:cs="Arial"/>
                <w:szCs w:val="20"/>
              </w:rPr>
              <w:t xml:space="preserve">, haga clic en el botón </w:t>
            </w:r>
            <w:r w:rsidRPr="003B0E93">
              <w:rPr>
                <w:rFonts w:cs="Arial"/>
                <w:i/>
                <w:szCs w:val="20"/>
              </w:rPr>
              <w:t>Seleccionar</w:t>
            </w:r>
            <w:r w:rsidRPr="003B0E93">
              <w:rPr>
                <w:rFonts w:cs="Arial"/>
                <w:szCs w:val="20"/>
              </w:rPr>
              <w:t xml:space="preserve"> y </w:t>
            </w:r>
            <w:r w:rsidR="003D7CBB" w:rsidRPr="003B0E93">
              <w:rPr>
                <w:rFonts w:cs="Arial"/>
                <w:szCs w:val="20"/>
              </w:rPr>
              <w:t>elija</w:t>
            </w:r>
            <w:r w:rsidRPr="003B0E93">
              <w:rPr>
                <w:rFonts w:cs="Arial"/>
                <w:szCs w:val="20"/>
              </w:rPr>
              <w:t xml:space="preserve"> una opción de la lista.</w:t>
            </w:r>
          </w:p>
          <w:p w:rsidR="00D139B7" w:rsidRPr="003B0E93" w:rsidRDefault="00D139B7" w:rsidP="003D7CBB">
            <w:pPr>
              <w:numPr>
                <w:ilvl w:val="0"/>
                <w:numId w:val="43"/>
              </w:numPr>
              <w:spacing w:before="40"/>
              <w:ind w:right="202"/>
              <w:rPr>
                <w:rFonts w:cs="Arial"/>
                <w:szCs w:val="20"/>
              </w:rPr>
            </w:pPr>
            <w:r w:rsidRPr="003B0E93">
              <w:rPr>
                <w:rFonts w:cs="Arial"/>
                <w:szCs w:val="20"/>
              </w:rPr>
              <w:t xml:space="preserve">En </w:t>
            </w:r>
            <w:r w:rsidR="003D7CBB" w:rsidRPr="003B0E93">
              <w:rPr>
                <w:rFonts w:cs="Arial"/>
                <w:i/>
                <w:szCs w:val="20"/>
              </w:rPr>
              <w:t>Aéreas</w:t>
            </w:r>
            <w:r w:rsidRPr="003B0E93">
              <w:rPr>
                <w:rFonts w:cs="Arial"/>
                <w:i/>
                <w:szCs w:val="20"/>
              </w:rPr>
              <w:t xml:space="preserve"> de Creación de Capacidad</w:t>
            </w:r>
            <w:r w:rsidRPr="003B0E93">
              <w:rPr>
                <w:rFonts w:cs="Arial"/>
                <w:szCs w:val="20"/>
              </w:rPr>
              <w:t xml:space="preserve">, bajo </w:t>
            </w:r>
            <w:r w:rsidR="003D7CBB" w:rsidRPr="003B0E93">
              <w:rPr>
                <w:i/>
              </w:rPr>
              <w:t>Áreas</w:t>
            </w:r>
            <w:r w:rsidRPr="003B0E93">
              <w:rPr>
                <w:i/>
              </w:rPr>
              <w:t xml:space="preserve"> generales en las que la capacidad se necesita</w:t>
            </w:r>
            <w:r w:rsidR="003D7CBB" w:rsidRPr="003B0E93">
              <w:t xml:space="preserve">, más de una opción puede ser seleccionada. Además, si quiere agregar una categoría extra que no esté en la lista, puede hacerlo haciendo clic en el botón </w:t>
            </w:r>
            <w:r w:rsidR="003D7CBB" w:rsidRPr="003B0E93">
              <w:rPr>
                <w:i/>
              </w:rPr>
              <w:t>Otros</w:t>
            </w:r>
            <w:r w:rsidR="003D7CBB" w:rsidRPr="003B0E93">
              <w:t xml:space="preserve"> y escribiendo la nueva categoría.</w:t>
            </w:r>
          </w:p>
          <w:p w:rsidR="003D7CBB" w:rsidRPr="003B0E93" w:rsidRDefault="003D7CBB" w:rsidP="003D7CBB">
            <w:pPr>
              <w:numPr>
                <w:ilvl w:val="0"/>
                <w:numId w:val="43"/>
              </w:numPr>
              <w:spacing w:before="40"/>
              <w:ind w:right="202"/>
              <w:rPr>
                <w:rFonts w:cs="Arial"/>
                <w:szCs w:val="20"/>
              </w:rPr>
            </w:pPr>
            <w:r w:rsidRPr="003B0E93">
              <w:t>En Necesidades y prioridades específicas (página 2), en el campo de Necesidades específicas y prioridades, se puede seleccionar más de una opción, y para cada opción seleccionada, aparecerán nuevas opciones para proveer información más específica.</w:t>
            </w:r>
            <w:r w:rsidR="003B0E93" w:rsidRPr="003B0E93">
              <w:t xml:space="preserve"> </w:t>
            </w:r>
            <w:r w:rsidRPr="003B0E93">
              <w:t xml:space="preserve">Algunos de estos nuevos campos permiten un máximo de 3 alternativas, mientras otros sólo permiten una. Además, si quiere agregar una categoría extra que no esté en la lista, puede hacerlo haciendo clic en el botón </w:t>
            </w:r>
            <w:r w:rsidRPr="003B0E93">
              <w:rPr>
                <w:i/>
              </w:rPr>
              <w:t>Otros</w:t>
            </w:r>
            <w:r w:rsidRPr="003B0E93">
              <w:t xml:space="preserve"> y escribiendo la nueva categoría.</w:t>
            </w:r>
          </w:p>
          <w:p w:rsidR="003D7CBB" w:rsidRPr="003B0E93" w:rsidRDefault="003D7CBB" w:rsidP="003D7CBB">
            <w:pPr>
              <w:numPr>
                <w:ilvl w:val="0"/>
                <w:numId w:val="43"/>
              </w:numPr>
              <w:spacing w:before="40"/>
              <w:ind w:right="202"/>
              <w:rPr>
                <w:rFonts w:cs="Arial"/>
                <w:szCs w:val="20"/>
              </w:rPr>
            </w:pPr>
            <w:r w:rsidRPr="003B0E93">
              <w:rPr>
                <w:rFonts w:cs="Arial"/>
                <w:szCs w:val="20"/>
              </w:rPr>
              <w:t xml:space="preserve">En </w:t>
            </w:r>
            <w:r w:rsidRPr="003B0E93">
              <w:rPr>
                <w:rFonts w:cs="Arial"/>
                <w:i/>
                <w:szCs w:val="20"/>
              </w:rPr>
              <w:t>Información Adicional</w:t>
            </w:r>
            <w:r w:rsidRPr="003B0E93">
              <w:rPr>
                <w:rFonts w:cs="Arial"/>
                <w:szCs w:val="20"/>
              </w:rPr>
              <w:t xml:space="preserve">, en el campo </w:t>
            </w:r>
            <w:r w:rsidRPr="003B0E93">
              <w:rPr>
                <w:i/>
              </w:rPr>
              <w:t>Otras direcciones de páginas, o documentos adjuntos pertinentes</w:t>
            </w:r>
            <w:r w:rsidRPr="003B0E93">
              <w:t xml:space="preserve">, puede agregar sitios web o archivos relacionados haciendo clic en los botones </w:t>
            </w:r>
            <w:r w:rsidRPr="003B0E93">
              <w:rPr>
                <w:i/>
              </w:rPr>
              <w:t>Agregar sitio Web</w:t>
            </w:r>
            <w:r w:rsidRPr="003B0E93">
              <w:t xml:space="preserve"> y </w:t>
            </w:r>
            <w:r w:rsidRPr="003B0E93">
              <w:rPr>
                <w:i/>
              </w:rPr>
              <w:t>Adjuntar archivo</w:t>
            </w:r>
            <w:r w:rsidR="002F4D0A">
              <w:rPr>
                <w:i/>
              </w:rPr>
              <w:t>.</w:t>
            </w:r>
          </w:p>
          <w:p w:rsidR="003D7CBB" w:rsidRPr="003B0E93" w:rsidRDefault="003D7CBB" w:rsidP="003D7CBB">
            <w:pPr>
              <w:numPr>
                <w:ilvl w:val="0"/>
                <w:numId w:val="43"/>
              </w:numPr>
              <w:spacing w:before="40"/>
              <w:ind w:right="202"/>
              <w:rPr>
                <w:rFonts w:cs="Arial"/>
                <w:szCs w:val="20"/>
              </w:rPr>
            </w:pPr>
            <w:r w:rsidRPr="003B0E93">
              <w:rPr>
                <w:rFonts w:cs="Arial"/>
                <w:szCs w:val="20"/>
              </w:rPr>
              <w:t>Para este tipo de registro, existe un periodo para la confirmación o actualización de la información presentada. La información debe ser confirmada o actualizada una vez al año a partir de la fecha de presentación.</w:t>
            </w:r>
            <w:r w:rsidR="003B0E93" w:rsidRPr="003B0E93">
              <w:rPr>
                <w:rFonts w:cs="Arial"/>
                <w:szCs w:val="20"/>
              </w:rPr>
              <w:t xml:space="preserve"> </w:t>
            </w:r>
            <w:r w:rsidRPr="003B0E93">
              <w:rPr>
                <w:rFonts w:cs="Arial"/>
                <w:szCs w:val="20"/>
              </w:rPr>
              <w:t>Si esto no se hace, a los tres meses de vencido el plazo, el registro aparecerá como “No confirmado”</w:t>
            </w:r>
            <w:r w:rsidR="002F4D0A">
              <w:rPr>
                <w:rFonts w:cs="Arial"/>
                <w:szCs w:val="20"/>
              </w:rPr>
              <w:t xml:space="preserve">.                          </w:t>
            </w:r>
          </w:p>
        </w:tc>
      </w:tr>
    </w:tbl>
    <w:p w:rsidR="00D139B7" w:rsidRPr="003B0E93" w:rsidRDefault="00D139B7" w:rsidP="00D139B7">
      <w:pPr>
        <w:tabs>
          <w:tab w:val="left" w:pos="2190"/>
        </w:tabs>
        <w:spacing w:before="40"/>
        <w:ind w:left="360"/>
        <w:rPr>
          <w:rFonts w:cs="Arial"/>
        </w:rPr>
      </w:pPr>
    </w:p>
    <w:p w:rsidR="00C0548F" w:rsidRPr="003B0E93" w:rsidRDefault="00F1562F" w:rsidP="00F1562F">
      <w:pPr>
        <w:pStyle w:val="Heading2"/>
      </w:pPr>
      <w:bookmarkStart w:id="8" w:name="_Toc339537333"/>
      <w:r w:rsidRPr="003B0E93">
        <w:t>Organización de la Seguridad de la Biotecnología, que incluye el Laboratorio para la detección e identificación de OVM</w:t>
      </w:r>
      <w:bookmarkEnd w:id="8"/>
    </w:p>
    <w:p w:rsidR="00F1562F" w:rsidRPr="003B0E93" w:rsidRDefault="00F1562F" w:rsidP="00F1562F">
      <w:r w:rsidRPr="003B0E93">
        <w:t>Este tipo de registro permite a los usuarios registrar una organización que trabaja en la seguridad de la biotecnología de los OVM, y hacer una descripción de las actividades llevadas a cabo por esta organización, incluyendo información sobre si cuentan con un laboratorio para la detección e identificación de OVM.</w:t>
      </w:r>
    </w:p>
    <w:p w:rsidR="00C0548F" w:rsidRPr="003B0E93" w:rsidRDefault="00C0548F">
      <w:pPr>
        <w:tabs>
          <w:tab w:val="left" w:pos="2190"/>
        </w:tabs>
        <w:spacing w:before="40"/>
        <w:ind w:left="360"/>
        <w:jc w:val="center"/>
        <w:rPr>
          <w:rFonts w:cs="Aria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581E27" w:rsidRPr="003B0E93" w:rsidTr="00581E27">
        <w:trPr>
          <w:jc w:val="center"/>
        </w:trPr>
        <w:tc>
          <w:tcPr>
            <w:tcW w:w="1327" w:type="dxa"/>
            <w:tcBorders>
              <w:top w:val="threeDEngrave" w:sz="24" w:space="0" w:color="99CC00"/>
              <w:left w:val="threeDEngrave" w:sz="24" w:space="0" w:color="99CC00"/>
              <w:bottom w:val="threeDEngrave" w:sz="24" w:space="0" w:color="99CC00"/>
              <w:right w:val="nil"/>
            </w:tcBorders>
          </w:tcPr>
          <w:p w:rsidR="00581E27" w:rsidRPr="003B0E93" w:rsidRDefault="00581E27" w:rsidP="00581E27">
            <w:pPr>
              <w:jc w:val="center"/>
              <w:rPr>
                <w:rFonts w:cs="Arial"/>
                <w:szCs w:val="22"/>
              </w:rPr>
            </w:pPr>
            <w:r w:rsidRPr="003B0E93">
              <w:rPr>
                <w:rFonts w:cs="Arial"/>
                <w:szCs w:val="22"/>
              </w:rPr>
              <w:br w:type="page"/>
            </w:r>
            <w:r w:rsidR="005A0797">
              <w:rPr>
                <w:rFonts w:cs="Arial"/>
                <w:noProof/>
                <w:szCs w:val="22"/>
                <w:lang w:eastAsia="en-US"/>
              </w:rPr>
              <w:pict>
                <v:shape id="Picture 9" o:spid="_x0000_i1033" type="#_x0000_t75" alt="mouse" style="width:51.05pt;height:51.9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581E27" w:rsidRPr="003B0E93" w:rsidRDefault="00581E27" w:rsidP="00581E27">
            <w:pPr>
              <w:rPr>
                <w:rFonts w:cs="Arial"/>
                <w:bCs/>
                <w:szCs w:val="20"/>
              </w:rPr>
            </w:pPr>
            <w:r w:rsidRPr="003B0E93">
              <w:rPr>
                <w:rFonts w:cs="Arial"/>
                <w:bCs/>
                <w:szCs w:val="20"/>
              </w:rPr>
              <w:t xml:space="preserve">Ejercicio 4: Registre una nueva Organización </w:t>
            </w:r>
            <w:r w:rsidR="00F1562F" w:rsidRPr="003B0E93">
              <w:rPr>
                <w:rFonts w:cs="Arial"/>
                <w:bCs/>
                <w:i/>
                <w:iCs/>
                <w:szCs w:val="20"/>
              </w:rPr>
              <w:t>de la Seguridad de la Biotecnología, que incluye el Laboratorio para la detección e identificación de OVM</w:t>
            </w:r>
          </w:p>
        </w:tc>
      </w:tr>
    </w:tbl>
    <w:p w:rsidR="00581E27" w:rsidRPr="003B0E93" w:rsidRDefault="00581E27" w:rsidP="00581E27">
      <w:pPr>
        <w:rPr>
          <w:rFonts w:cs="Arial"/>
          <w:szCs w:val="22"/>
        </w:rPr>
      </w:pPr>
    </w:p>
    <w:p w:rsidR="00581E27" w:rsidRPr="003B0E93" w:rsidRDefault="00581E27" w:rsidP="00581E27">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581E27" w:rsidRPr="003B0E93" w:rsidTr="00581E27">
        <w:trPr>
          <w:jc w:val="center"/>
        </w:trPr>
        <w:tc>
          <w:tcPr>
            <w:tcW w:w="1312" w:type="dxa"/>
            <w:tcBorders>
              <w:top w:val="threeDEngrave" w:sz="24" w:space="0" w:color="FF9900"/>
              <w:left w:val="threeDEngrave" w:sz="24" w:space="0" w:color="FF9900"/>
              <w:bottom w:val="threeDEngrave" w:sz="24" w:space="0" w:color="FF9900"/>
              <w:right w:val="nil"/>
            </w:tcBorders>
          </w:tcPr>
          <w:p w:rsidR="00581E27" w:rsidRPr="003B0E93" w:rsidRDefault="00581E27" w:rsidP="00581E27">
            <w:pPr>
              <w:jc w:val="center"/>
              <w:rPr>
                <w:rFonts w:cs="Arial"/>
                <w:szCs w:val="22"/>
              </w:rPr>
            </w:pPr>
            <w:r w:rsidRPr="003B0E93">
              <w:rPr>
                <w:rFonts w:cs="Arial"/>
                <w:szCs w:val="22"/>
              </w:rPr>
              <w:br w:type="page"/>
            </w:r>
            <w:r w:rsidR="005A0797">
              <w:rPr>
                <w:rFonts w:cs="Arial"/>
                <w:noProof/>
                <w:szCs w:val="22"/>
                <w:lang w:eastAsia="en-US"/>
              </w:rPr>
              <w:pict>
                <v:shape id="Picture 10" o:spid="_x0000_i1034" type="#_x0000_t75" alt="huellas" style="width:51.05pt;height:51.9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581E27" w:rsidRPr="003B0E93" w:rsidRDefault="00581E27" w:rsidP="00581E27">
            <w:r w:rsidRPr="003B0E93">
              <w:t>Ejercicio 4: Solución</w:t>
            </w:r>
          </w:p>
          <w:p w:rsidR="00581E27" w:rsidRPr="003B0E93" w:rsidRDefault="00581E27" w:rsidP="00581E27">
            <w:pPr>
              <w:numPr>
                <w:ilvl w:val="0"/>
                <w:numId w:val="45"/>
              </w:numPr>
              <w:tabs>
                <w:tab w:val="clear" w:pos="720"/>
                <w:tab w:val="num" w:pos="731"/>
              </w:tabs>
              <w:spacing w:before="120"/>
              <w:ind w:left="731"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En la sección “</w:t>
            </w:r>
            <w:r w:rsidRPr="003B0E93">
              <w:t xml:space="preserve">Registering Reference Records” encontrará el registro de “Detalles de contacto” y haga clic sobre el ícono de PC bajo la columna de formatos en línea. </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 xml:space="preserve">Rellene los diferentes campos con la información requerida. </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581E27" w:rsidRPr="003B0E93" w:rsidRDefault="00581E27" w:rsidP="00581E27">
            <w:pPr>
              <w:tabs>
                <w:tab w:val="num" w:pos="731"/>
              </w:tabs>
              <w:spacing w:before="40"/>
              <w:ind w:left="731" w:right="202"/>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No todos los campos deben ser completados, pero los que están marcados con un asterisco (*) son obligatorios.</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Esta sección contiene dos páginas con campos a completar.</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Los idiomas adicionales en los que los documentos están disponibles pueden seleccionarse haciendo clic en el botón “Especifique los idiomas”.</w:t>
            </w:r>
          </w:p>
          <w:p w:rsidR="00581E27" w:rsidRPr="003B0E93" w:rsidRDefault="00581E27" w:rsidP="00581E27">
            <w:pPr>
              <w:numPr>
                <w:ilvl w:val="0"/>
                <w:numId w:val="45"/>
              </w:numPr>
              <w:tabs>
                <w:tab w:val="clear" w:pos="720"/>
                <w:tab w:val="num" w:pos="731"/>
              </w:tabs>
              <w:spacing w:before="40"/>
              <w:ind w:left="731" w:right="202"/>
              <w:rPr>
                <w:rFonts w:cs="Arial"/>
                <w:szCs w:val="20"/>
              </w:rPr>
            </w:pPr>
            <w:r w:rsidRPr="003B0E93">
              <w:rPr>
                <w:rFonts w:cs="Arial"/>
                <w:szCs w:val="20"/>
              </w:rPr>
              <w:t xml:space="preserve">Para seleccionar el campo </w:t>
            </w:r>
            <w:r w:rsidRPr="003B0E93">
              <w:rPr>
                <w:rFonts w:cs="Arial"/>
                <w:i/>
                <w:szCs w:val="20"/>
              </w:rPr>
              <w:t>País</w:t>
            </w:r>
            <w:r w:rsidRPr="003B0E93">
              <w:rPr>
                <w:rFonts w:cs="Arial"/>
                <w:szCs w:val="20"/>
              </w:rPr>
              <w:t xml:space="preserve">, haga clic en el Botón </w:t>
            </w:r>
            <w:r w:rsidRPr="003B0E93">
              <w:rPr>
                <w:rFonts w:cs="Arial"/>
                <w:i/>
                <w:szCs w:val="20"/>
              </w:rPr>
              <w:t>Seleccionar</w:t>
            </w:r>
            <w:r w:rsidRPr="003B0E93">
              <w:rPr>
                <w:rFonts w:cs="Arial"/>
                <w:szCs w:val="20"/>
              </w:rPr>
              <w:t xml:space="preserve"> y elija una opción de la lista.</w:t>
            </w:r>
          </w:p>
          <w:p w:rsidR="00BC2871" w:rsidRPr="003B0E93" w:rsidRDefault="00BC2871" w:rsidP="00BC2871">
            <w:pPr>
              <w:numPr>
                <w:ilvl w:val="0"/>
                <w:numId w:val="45"/>
              </w:numPr>
              <w:spacing w:before="40"/>
              <w:ind w:right="202"/>
              <w:rPr>
                <w:rFonts w:cs="Arial"/>
                <w:szCs w:val="20"/>
              </w:rPr>
            </w:pPr>
            <w:r w:rsidRPr="003B0E93">
              <w:rPr>
                <w:rFonts w:cs="Arial"/>
                <w:szCs w:val="20"/>
              </w:rPr>
              <w:t xml:space="preserve">En </w:t>
            </w:r>
            <w:r w:rsidRPr="003B0E93">
              <w:rPr>
                <w:rFonts w:cs="Arial"/>
                <w:i/>
                <w:szCs w:val="20"/>
              </w:rPr>
              <w:t xml:space="preserve">Número de teléfono (obligatorio), </w:t>
            </w:r>
            <w:r w:rsidRPr="003B0E93">
              <w:rPr>
                <w:rFonts w:cs="Arial"/>
                <w:szCs w:val="20"/>
              </w:rPr>
              <w:t xml:space="preserve">se requiere un mínimo de un número, pero se pueden agregar números adicionales haciendo clic en el botón </w:t>
            </w:r>
            <w:r w:rsidRPr="003B0E93">
              <w:rPr>
                <w:rFonts w:cs="Arial"/>
                <w:i/>
                <w:szCs w:val="20"/>
              </w:rPr>
              <w:t xml:space="preserve">Agregar un Tema. </w:t>
            </w:r>
            <w:r w:rsidRPr="003B0E93">
              <w:rPr>
                <w:rFonts w:cs="Arial"/>
                <w:szCs w:val="20"/>
              </w:rPr>
              <w:t xml:space="preserve">El mismo procedimiento funciona para los campos de </w:t>
            </w:r>
            <w:r w:rsidRPr="003B0E93">
              <w:rPr>
                <w:rFonts w:cs="Arial"/>
                <w:i/>
                <w:szCs w:val="20"/>
              </w:rPr>
              <w:t xml:space="preserve">Número de Fax </w:t>
            </w:r>
            <w:r w:rsidRPr="003B0E93">
              <w:rPr>
                <w:rFonts w:cs="Arial"/>
                <w:szCs w:val="20"/>
              </w:rPr>
              <w:t xml:space="preserve">y </w:t>
            </w:r>
            <w:r w:rsidRPr="003B0E93">
              <w:rPr>
                <w:rFonts w:cs="Arial"/>
                <w:i/>
                <w:szCs w:val="20"/>
              </w:rPr>
              <w:t>Dirección de e-mail.</w:t>
            </w:r>
          </w:p>
          <w:p w:rsidR="00BC2871" w:rsidRPr="003B0E93" w:rsidRDefault="00BC2871" w:rsidP="00BC2871">
            <w:pPr>
              <w:numPr>
                <w:ilvl w:val="0"/>
                <w:numId w:val="45"/>
              </w:numPr>
              <w:spacing w:before="40"/>
              <w:ind w:right="202"/>
              <w:rPr>
                <w:rFonts w:cs="Arial"/>
                <w:szCs w:val="20"/>
              </w:rPr>
            </w:pPr>
            <w:r w:rsidRPr="003B0E93">
              <w:rPr>
                <w:rFonts w:cs="Arial"/>
                <w:szCs w:val="20"/>
              </w:rPr>
              <w:t xml:space="preserve">Bajo la sección </w:t>
            </w:r>
            <w:r w:rsidRPr="003B0E93">
              <w:rPr>
                <w:rFonts w:cs="Arial"/>
                <w:i/>
                <w:szCs w:val="20"/>
              </w:rPr>
              <w:t>Tipo de Organización</w:t>
            </w:r>
            <w:r w:rsidRPr="003B0E93">
              <w:rPr>
                <w:rFonts w:cs="Arial"/>
                <w:szCs w:val="20"/>
              </w:rPr>
              <w:t>, seleccione una de las opciones disponibles</w:t>
            </w:r>
            <w:r w:rsidR="003B0E93" w:rsidRPr="003B0E93">
              <w:rPr>
                <w:rFonts w:cs="Arial"/>
                <w:szCs w:val="20"/>
              </w:rPr>
              <w:t xml:space="preserve"> </w:t>
            </w:r>
            <w:r w:rsidRPr="003B0E93">
              <w:rPr>
                <w:rFonts w:cs="Arial"/>
                <w:szCs w:val="20"/>
              </w:rPr>
              <w:t xml:space="preserve">para la afiliación del contacto. Se pueden seleccionar tipos adicionales de organización haciendo clic en el botón </w:t>
            </w:r>
            <w:r w:rsidRPr="003B0E93">
              <w:rPr>
                <w:rFonts w:cs="Arial"/>
                <w:i/>
                <w:szCs w:val="20"/>
              </w:rPr>
              <w:t>Otros</w:t>
            </w:r>
            <w:r w:rsidRPr="003B0E93">
              <w:rPr>
                <w:rFonts w:cs="Arial"/>
                <w:szCs w:val="20"/>
              </w:rPr>
              <w:t xml:space="preserve"> y escribiendo el nuevo tipo de organización a registrar.</w:t>
            </w:r>
          </w:p>
          <w:p w:rsidR="00BC2871" w:rsidRPr="003B0E93" w:rsidRDefault="00BC2871" w:rsidP="00BC2871">
            <w:pPr>
              <w:numPr>
                <w:ilvl w:val="0"/>
                <w:numId w:val="45"/>
              </w:numPr>
              <w:spacing w:before="40"/>
              <w:ind w:right="202"/>
              <w:rPr>
                <w:rFonts w:cs="Arial"/>
                <w:szCs w:val="20"/>
              </w:rPr>
            </w:pPr>
            <w:r w:rsidRPr="003B0E93">
              <w:rPr>
                <w:rFonts w:cs="Arial"/>
                <w:szCs w:val="20"/>
              </w:rPr>
              <w:t>Bajo Detalles de la Organización, en el campo Áreas geográficas de operación, se puede seleccionar más de un opción. En caso de necesitar seleccionar una región entera, haga clic en el título de esa región, en vez de seleccionar todas las sub-regiones individualmente.</w:t>
            </w:r>
          </w:p>
          <w:p w:rsidR="00BC2871" w:rsidRPr="003B0E93" w:rsidRDefault="00BC2871" w:rsidP="00BC2871">
            <w:pPr>
              <w:numPr>
                <w:ilvl w:val="0"/>
                <w:numId w:val="45"/>
              </w:numPr>
              <w:spacing w:before="40"/>
              <w:ind w:right="202"/>
              <w:rPr>
                <w:rFonts w:cs="Arial"/>
                <w:szCs w:val="20"/>
              </w:rPr>
            </w:pPr>
            <w:r w:rsidRPr="003B0E93">
              <w:rPr>
                <w:rFonts w:cs="Arial"/>
                <w:szCs w:val="20"/>
              </w:rPr>
              <w:t xml:space="preserve">En el campo Perfil de la Organización, puede agregar sitios web o archivos relevantes haciendo clic en los botones Agregar sitio Web o Adjuntar archivo, Esto también aplica para el campo </w:t>
            </w:r>
            <w:r w:rsidRPr="003B0E93">
              <w:rPr>
                <w:i/>
              </w:rPr>
              <w:t>Otras direcciones de sitios web pertinentes o documentos adjuntos</w:t>
            </w:r>
            <w:r w:rsidRPr="003B0E93">
              <w:t xml:space="preserve">, bajo </w:t>
            </w:r>
            <w:r w:rsidRPr="003B0E93">
              <w:rPr>
                <w:i/>
              </w:rPr>
              <w:t>Información Adicional.</w:t>
            </w:r>
          </w:p>
          <w:p w:rsidR="00581E27" w:rsidRPr="003B0E93" w:rsidRDefault="00581E27" w:rsidP="00581E27">
            <w:pPr>
              <w:numPr>
                <w:ilvl w:val="0"/>
                <w:numId w:val="45"/>
              </w:numPr>
              <w:spacing w:before="40"/>
              <w:ind w:left="731" w:right="202"/>
              <w:rPr>
                <w:rFonts w:cs="Arial"/>
                <w:szCs w:val="20"/>
              </w:rPr>
            </w:pPr>
            <w:r w:rsidRPr="003B0E93">
              <w:rPr>
                <w:rFonts w:cs="Arial"/>
                <w:szCs w:val="20"/>
              </w:rPr>
              <w:lastRenderedPageBreak/>
              <w:t xml:space="preserve">Bajo la sección </w:t>
            </w:r>
            <w:r w:rsidRPr="003B0E93">
              <w:rPr>
                <w:rFonts w:cs="Arial"/>
                <w:i/>
                <w:szCs w:val="20"/>
              </w:rPr>
              <w:t xml:space="preserve">Información General, </w:t>
            </w:r>
            <w:r w:rsidRPr="003B0E93">
              <w:rPr>
                <w:rFonts w:cs="Arial"/>
                <w:szCs w:val="20"/>
              </w:rPr>
              <w:t xml:space="preserve">para el campo </w:t>
            </w:r>
            <w:r w:rsidRPr="003B0E93">
              <w:rPr>
                <w:rFonts w:cs="Arial"/>
                <w:i/>
                <w:szCs w:val="20"/>
              </w:rPr>
              <w:t>Organización</w:t>
            </w:r>
            <w:r w:rsidRPr="003B0E93">
              <w:rPr>
                <w:rFonts w:cs="Arial"/>
                <w:szCs w:val="20"/>
              </w:rPr>
              <w:t xml:space="preserve">, bajo </w:t>
            </w:r>
            <w:r w:rsidRPr="003B0E93">
              <w:rPr>
                <w:rFonts w:cs="Arial"/>
                <w:i/>
                <w:szCs w:val="20"/>
              </w:rPr>
              <w:t>Organizaciones Vinculadas</w:t>
            </w:r>
            <w:r w:rsidRPr="003B0E93">
              <w:rPr>
                <w:rFonts w:cs="Arial"/>
                <w:szCs w:val="20"/>
              </w:rPr>
              <w:t>, se debe agregar un link a un registro de Organización previamente registrado.</w:t>
            </w:r>
          </w:p>
          <w:p w:rsidR="00581E27" w:rsidRPr="003B0E93" w:rsidRDefault="00BC2871" w:rsidP="00581E27">
            <w:pPr>
              <w:numPr>
                <w:ilvl w:val="0"/>
                <w:numId w:val="45"/>
              </w:numPr>
              <w:spacing w:before="120"/>
              <w:ind w:right="204"/>
              <w:rPr>
                <w:rFonts w:cs="Arial"/>
                <w:szCs w:val="20"/>
              </w:rPr>
            </w:pPr>
            <w:r w:rsidRPr="003B0E93">
              <w:rPr>
                <w:rFonts w:cs="Arial"/>
                <w:szCs w:val="20"/>
              </w:rPr>
              <w:t>Para este tipo de registro, existe un periodo para la confirmación o actualización de la información presentada. La información debe ser confirmada o actualizada una vez al año a partir de la fecha de presentación.</w:t>
            </w:r>
            <w:r w:rsidR="003B0E93" w:rsidRPr="003B0E93">
              <w:rPr>
                <w:rFonts w:cs="Arial"/>
                <w:szCs w:val="20"/>
              </w:rPr>
              <w:t xml:space="preserve"> </w:t>
            </w:r>
            <w:r w:rsidRPr="003B0E93">
              <w:rPr>
                <w:rFonts w:cs="Arial"/>
                <w:szCs w:val="20"/>
              </w:rPr>
              <w:t>Si esto no se hace, a los tres meses de vencido el plazo, el registro aparecerá como “No confirmado”.</w:t>
            </w:r>
          </w:p>
        </w:tc>
      </w:tr>
    </w:tbl>
    <w:p w:rsidR="00C0548F" w:rsidRPr="003B0E93" w:rsidRDefault="003969DF" w:rsidP="003969DF">
      <w:pPr>
        <w:pStyle w:val="Heading2"/>
      </w:pPr>
      <w:bookmarkStart w:id="9" w:name="_Toc339537334"/>
      <w:r w:rsidRPr="003B0E93">
        <w:lastRenderedPageBreak/>
        <w:t>Centro de Recursos de Información de la Seguridad en la Biotecnología (CRISB)</w:t>
      </w:r>
      <w:bookmarkEnd w:id="9"/>
    </w:p>
    <w:p w:rsidR="003969DF" w:rsidRPr="003B0E93" w:rsidRDefault="003969DF" w:rsidP="003969DF"/>
    <w:p w:rsidR="003969DF" w:rsidRPr="003B0E93" w:rsidRDefault="003969DF" w:rsidP="003969DF">
      <w:r w:rsidRPr="003B0E93">
        <w:t>Este tipo de registro permite al usuario registrar información sobre artículos, libros, capítulos de libros, m</w:t>
      </w:r>
      <w:r w:rsidR="00987170" w:rsidRPr="003B0E93">
        <w:t>anuales, actas de conferencias, entre otros, relacionados a OVM. En estos registros encontrará una descripción de los recursos y la forma de acceder a ellos.</w:t>
      </w:r>
    </w:p>
    <w:p w:rsidR="00987170" w:rsidRPr="003B0E93" w:rsidRDefault="00987170" w:rsidP="003969DF"/>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987170" w:rsidRPr="003B0E93" w:rsidTr="002E0B4F">
        <w:trPr>
          <w:trHeight w:val="21"/>
          <w:jc w:val="center"/>
        </w:trPr>
        <w:tc>
          <w:tcPr>
            <w:tcW w:w="1327" w:type="dxa"/>
            <w:tcBorders>
              <w:top w:val="threeDEngrave" w:sz="24" w:space="0" w:color="99CC00"/>
              <w:left w:val="threeDEngrave" w:sz="24" w:space="0" w:color="99CC00"/>
              <w:bottom w:val="threeDEngrave" w:sz="24" w:space="0" w:color="99CC00"/>
              <w:right w:val="nil"/>
            </w:tcBorders>
          </w:tcPr>
          <w:p w:rsidR="00987170" w:rsidRPr="003B0E93" w:rsidRDefault="00987170" w:rsidP="003B0E93">
            <w:pPr>
              <w:jc w:val="center"/>
              <w:rPr>
                <w:rFonts w:cs="Arial"/>
                <w:szCs w:val="22"/>
              </w:rPr>
            </w:pPr>
            <w:r w:rsidRPr="003B0E93">
              <w:rPr>
                <w:rFonts w:cs="Arial"/>
                <w:szCs w:val="22"/>
              </w:rPr>
              <w:br w:type="page"/>
            </w:r>
            <w:r w:rsidR="005A0797">
              <w:rPr>
                <w:rFonts w:cs="Arial"/>
                <w:noProof/>
                <w:szCs w:val="22"/>
                <w:lang w:eastAsia="en-US"/>
              </w:rPr>
              <w:pict>
                <v:shape id="Picture 11" o:spid="_x0000_i1035"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987170" w:rsidRPr="003B0E93" w:rsidRDefault="00987170" w:rsidP="00987170">
            <w:r w:rsidRPr="003B0E93">
              <w:rPr>
                <w:shd w:val="clear" w:color="auto" w:fill="FFFFFF"/>
              </w:rPr>
              <w:t>Ejercicio 5: Crear un nuevo registro de Recurso de información de la Seguridad de la Biotecnología.</w:t>
            </w:r>
          </w:p>
        </w:tc>
      </w:tr>
    </w:tbl>
    <w:p w:rsidR="00987170" w:rsidRPr="003B0E93" w:rsidRDefault="00987170" w:rsidP="00987170">
      <w:pPr>
        <w:rPr>
          <w:rFonts w:cs="Arial"/>
          <w:szCs w:val="22"/>
        </w:rPr>
      </w:pPr>
    </w:p>
    <w:p w:rsidR="00987170" w:rsidRPr="003B0E93" w:rsidRDefault="00987170" w:rsidP="00987170">
      <w:pPr>
        <w:rPr>
          <w:rFonts w:cs="Arial"/>
          <w:szCs w:val="22"/>
        </w:rPr>
      </w:pPr>
    </w:p>
    <w:tbl>
      <w:tblPr>
        <w:tblW w:w="8393"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7076"/>
      </w:tblGrid>
      <w:tr w:rsidR="00987170" w:rsidRPr="003B0E93" w:rsidTr="0043636F">
        <w:trPr>
          <w:jc w:val="center"/>
        </w:trPr>
        <w:tc>
          <w:tcPr>
            <w:tcW w:w="1317" w:type="dxa"/>
            <w:tcBorders>
              <w:top w:val="threeDEngrave" w:sz="24" w:space="0" w:color="FF9900"/>
              <w:left w:val="threeDEngrave" w:sz="24" w:space="0" w:color="FF9900"/>
              <w:bottom w:val="threeDEngrave" w:sz="24" w:space="0" w:color="FF9900"/>
              <w:right w:val="nil"/>
            </w:tcBorders>
          </w:tcPr>
          <w:p w:rsidR="00987170" w:rsidRPr="003B0E93" w:rsidRDefault="00987170" w:rsidP="003B0E93">
            <w:pPr>
              <w:jc w:val="center"/>
              <w:rPr>
                <w:rFonts w:cs="Arial"/>
                <w:szCs w:val="22"/>
              </w:rPr>
            </w:pPr>
            <w:r w:rsidRPr="003B0E93">
              <w:rPr>
                <w:rFonts w:cs="Arial"/>
                <w:szCs w:val="22"/>
              </w:rPr>
              <w:br w:type="page"/>
            </w:r>
            <w:r w:rsidR="005A0797">
              <w:rPr>
                <w:rFonts w:cs="Arial"/>
                <w:noProof/>
                <w:szCs w:val="22"/>
                <w:lang w:eastAsia="en-US"/>
              </w:rPr>
              <w:pict>
                <v:shape id="Picture 12" o:spid="_x0000_i1036" type="#_x0000_t75" alt="huellas" style="width:41.85pt;height:43.55pt;visibility:visible;mso-wrap-style:square">
                  <v:imagedata r:id="rId12" o:title="huellas"/>
                </v:shape>
              </w:pict>
            </w:r>
          </w:p>
        </w:tc>
        <w:tc>
          <w:tcPr>
            <w:tcW w:w="7076" w:type="dxa"/>
            <w:tcBorders>
              <w:top w:val="threeDEngrave" w:sz="24" w:space="0" w:color="FF9900"/>
              <w:left w:val="nil"/>
              <w:bottom w:val="threeDEngrave" w:sz="24" w:space="0" w:color="FF9900"/>
              <w:right w:val="threeDEngrave" w:sz="24" w:space="0" w:color="FF9900"/>
            </w:tcBorders>
            <w:vAlign w:val="center"/>
          </w:tcPr>
          <w:p w:rsidR="00987170" w:rsidRPr="003B0E93" w:rsidRDefault="00987170" w:rsidP="003B0E93">
            <w:r w:rsidRPr="003B0E93">
              <w:t>Ejercicio 5: Solución</w:t>
            </w:r>
          </w:p>
          <w:p w:rsidR="00987170" w:rsidRPr="003B0E93" w:rsidRDefault="00987170" w:rsidP="002E0B4F">
            <w:pPr>
              <w:numPr>
                <w:ilvl w:val="0"/>
                <w:numId w:val="47"/>
              </w:numPr>
              <w:tabs>
                <w:tab w:val="clear" w:pos="720"/>
                <w:tab w:val="num" w:pos="1015"/>
              </w:tabs>
              <w:ind w:left="1015" w:right="204" w:hanging="426"/>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987170" w:rsidRPr="003B0E93" w:rsidRDefault="00987170" w:rsidP="0043636F">
            <w:pPr>
              <w:numPr>
                <w:ilvl w:val="0"/>
                <w:numId w:val="47"/>
              </w:numPr>
              <w:tabs>
                <w:tab w:val="clear" w:pos="720"/>
                <w:tab w:val="num" w:pos="1015"/>
              </w:tabs>
              <w:ind w:left="1015" w:right="202" w:hanging="426"/>
              <w:rPr>
                <w:rFonts w:cs="Arial"/>
                <w:szCs w:val="20"/>
              </w:rPr>
            </w:pPr>
            <w:r w:rsidRPr="003B0E93">
              <w:rPr>
                <w:rFonts w:cs="Arial"/>
                <w:szCs w:val="20"/>
              </w:rPr>
              <w:t>En la sección “</w:t>
            </w:r>
            <w:r w:rsidRPr="003B0E93">
              <w:t xml:space="preserve">Registering Reference Records” encontrará el registro de “Detalles de contacto” y haga clic sobre el ícono de PC bajo la columna de formatos en línea. </w:t>
            </w:r>
          </w:p>
          <w:p w:rsidR="00987170" w:rsidRPr="003B0E93" w:rsidRDefault="00987170" w:rsidP="002E0B4F">
            <w:pPr>
              <w:numPr>
                <w:ilvl w:val="0"/>
                <w:numId w:val="47"/>
              </w:numPr>
              <w:tabs>
                <w:tab w:val="clear" w:pos="720"/>
                <w:tab w:val="num" w:pos="1015"/>
              </w:tabs>
              <w:ind w:left="1015" w:right="202" w:hanging="426"/>
              <w:rPr>
                <w:rFonts w:cs="Arial"/>
                <w:szCs w:val="20"/>
              </w:rPr>
            </w:pPr>
            <w:r w:rsidRPr="003B0E93">
              <w:rPr>
                <w:rFonts w:cs="Arial"/>
                <w:szCs w:val="20"/>
              </w:rPr>
              <w:t xml:space="preserve">Rellene los diferentes campos con la información requerida. </w:t>
            </w:r>
          </w:p>
          <w:p w:rsidR="00987170" w:rsidRPr="003B0E93" w:rsidRDefault="00987170" w:rsidP="002E0B4F">
            <w:pPr>
              <w:numPr>
                <w:ilvl w:val="0"/>
                <w:numId w:val="47"/>
              </w:numPr>
              <w:tabs>
                <w:tab w:val="clear" w:pos="720"/>
                <w:tab w:val="num" w:pos="1015"/>
              </w:tabs>
              <w:ind w:left="1015" w:right="202" w:hanging="426"/>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987170" w:rsidRPr="003B0E93" w:rsidRDefault="00987170" w:rsidP="002E0B4F">
            <w:pPr>
              <w:tabs>
                <w:tab w:val="num" w:pos="1015"/>
              </w:tabs>
              <w:ind w:left="1015" w:right="202" w:hanging="426"/>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987170" w:rsidRPr="003B0E93" w:rsidRDefault="00987170" w:rsidP="002E0B4F">
            <w:pPr>
              <w:numPr>
                <w:ilvl w:val="0"/>
                <w:numId w:val="47"/>
              </w:numPr>
              <w:tabs>
                <w:tab w:val="clear" w:pos="720"/>
                <w:tab w:val="num" w:pos="1015"/>
              </w:tabs>
              <w:spacing w:before="40"/>
              <w:ind w:left="1015" w:right="202" w:hanging="426"/>
              <w:rPr>
                <w:rFonts w:cs="Arial"/>
                <w:szCs w:val="20"/>
              </w:rPr>
            </w:pPr>
            <w:r w:rsidRPr="003B0E93">
              <w:rPr>
                <w:rFonts w:cs="Arial"/>
                <w:szCs w:val="20"/>
              </w:rPr>
              <w:t>No todos los campos deben ser completados, pero los que están marcados con un asterisco (*) son obligatorios.</w:t>
            </w:r>
          </w:p>
          <w:p w:rsidR="00987170" w:rsidRPr="003B0E93" w:rsidRDefault="00987170" w:rsidP="002E0B4F">
            <w:pPr>
              <w:numPr>
                <w:ilvl w:val="0"/>
                <w:numId w:val="47"/>
              </w:numPr>
              <w:tabs>
                <w:tab w:val="clear" w:pos="720"/>
                <w:tab w:val="num" w:pos="1015"/>
              </w:tabs>
              <w:spacing w:before="40"/>
              <w:ind w:left="1015" w:right="202" w:hanging="426"/>
              <w:rPr>
                <w:rFonts w:cs="Arial"/>
                <w:szCs w:val="20"/>
              </w:rPr>
            </w:pPr>
            <w:r w:rsidRPr="003B0E93">
              <w:rPr>
                <w:rFonts w:cs="Arial"/>
                <w:szCs w:val="20"/>
              </w:rPr>
              <w:t xml:space="preserve">Esta sección contiene </w:t>
            </w:r>
            <w:r w:rsidR="006A2E75" w:rsidRPr="003B0E93">
              <w:rPr>
                <w:rFonts w:cs="Arial"/>
                <w:szCs w:val="20"/>
              </w:rPr>
              <w:t>tres</w:t>
            </w:r>
            <w:r w:rsidRPr="003B0E93">
              <w:rPr>
                <w:rFonts w:cs="Arial"/>
                <w:szCs w:val="20"/>
              </w:rPr>
              <w:t xml:space="preserve"> páginas con campos a completar.</w:t>
            </w:r>
          </w:p>
          <w:p w:rsidR="00987170" w:rsidRPr="003B0E93" w:rsidRDefault="00987170" w:rsidP="002E0B4F">
            <w:pPr>
              <w:numPr>
                <w:ilvl w:val="0"/>
                <w:numId w:val="47"/>
              </w:numPr>
              <w:tabs>
                <w:tab w:val="clear" w:pos="720"/>
                <w:tab w:val="num" w:pos="1015"/>
              </w:tabs>
              <w:spacing w:before="40"/>
              <w:ind w:left="1015" w:right="202" w:hanging="426"/>
              <w:rPr>
                <w:rFonts w:cs="Arial"/>
                <w:szCs w:val="20"/>
              </w:rPr>
            </w:pPr>
            <w:r w:rsidRPr="003B0E93">
              <w:rPr>
                <w:rFonts w:cs="Arial"/>
                <w:szCs w:val="20"/>
              </w:rPr>
              <w:t>Los idiomas adicionales en los que los documentos están disponibles pueden seleccionarse haciendo clic en el botón “Especifique los idiomas”.</w:t>
            </w:r>
          </w:p>
          <w:p w:rsidR="00987170" w:rsidRPr="003B0E93" w:rsidRDefault="00987170" w:rsidP="002E0B4F">
            <w:pPr>
              <w:numPr>
                <w:ilvl w:val="0"/>
                <w:numId w:val="47"/>
              </w:numPr>
              <w:tabs>
                <w:tab w:val="num" w:pos="1015"/>
              </w:tabs>
              <w:spacing w:before="40"/>
              <w:ind w:left="1015" w:right="202" w:hanging="426"/>
              <w:rPr>
                <w:rFonts w:cs="Arial"/>
                <w:szCs w:val="20"/>
              </w:rPr>
            </w:pPr>
            <w:r w:rsidRPr="003B0E93">
              <w:rPr>
                <w:rFonts w:cs="Arial"/>
                <w:szCs w:val="20"/>
              </w:rPr>
              <w:t xml:space="preserve">Para los campos </w:t>
            </w:r>
            <w:r w:rsidRPr="003B0E93">
              <w:rPr>
                <w:rFonts w:cs="Arial"/>
                <w:i/>
                <w:szCs w:val="20"/>
              </w:rPr>
              <w:t>Organismo, Gen, OVM, Contacto y Organización</w:t>
            </w:r>
            <w:r w:rsidRPr="003B0E93">
              <w:rPr>
                <w:rFonts w:cs="Arial"/>
                <w:szCs w:val="20"/>
              </w:rPr>
              <w:t xml:space="preserve">, se debe ingresar un enlace a registros </w:t>
            </w:r>
            <w:r w:rsidRPr="003B0E93">
              <w:rPr>
                <w:rFonts w:cs="Arial"/>
                <w:szCs w:val="20"/>
              </w:rPr>
              <w:lastRenderedPageBreak/>
              <w:t>previamente ingresados en cada una de esas categorías. La opción de crear nuevos registros en esta etapa también es posible.</w:t>
            </w:r>
          </w:p>
          <w:p w:rsidR="00987170" w:rsidRPr="003B0E93" w:rsidRDefault="002E0B4F" w:rsidP="002E0B4F">
            <w:pPr>
              <w:numPr>
                <w:ilvl w:val="0"/>
                <w:numId w:val="47"/>
              </w:numPr>
              <w:tabs>
                <w:tab w:val="num" w:pos="1015"/>
              </w:tabs>
              <w:spacing w:before="40"/>
              <w:ind w:left="1015" w:right="202" w:hanging="426"/>
              <w:rPr>
                <w:rFonts w:cs="Arial"/>
                <w:szCs w:val="20"/>
              </w:rPr>
            </w:pPr>
            <w:r w:rsidRPr="003B0E93">
              <w:rPr>
                <w:rFonts w:cs="Arial"/>
                <w:szCs w:val="20"/>
              </w:rPr>
              <w:t>En la sección Tema, en el campo Áreas temáticas, más de una opción puede ser seleccionada. En caso de que se quiera seleccionar un área entera, haga clic en el título de dicha área, en lugar de seleccionar todas las sub-opciones individualmente.</w:t>
            </w:r>
          </w:p>
          <w:p w:rsidR="002E0B4F" w:rsidRPr="003B0E93" w:rsidRDefault="006A2E75" w:rsidP="002E0B4F">
            <w:pPr>
              <w:spacing w:before="40"/>
              <w:ind w:right="202"/>
              <w:jc w:val="right"/>
              <w:rPr>
                <w:rFonts w:cs="Arial"/>
                <w:szCs w:val="20"/>
              </w:rPr>
            </w:pPr>
            <w:r w:rsidRPr="003B0E93">
              <w:rPr>
                <w:rFonts w:cs="Arial"/>
                <w:noProof/>
                <w:szCs w:val="20"/>
                <w:lang w:eastAsia="en-US"/>
              </w:rPr>
              <w:t xml:space="preserve"> </w:t>
            </w:r>
          </w:p>
          <w:p w:rsidR="00987170" w:rsidRPr="003B0E93" w:rsidRDefault="00987170" w:rsidP="002E0B4F">
            <w:pPr>
              <w:tabs>
                <w:tab w:val="num" w:pos="1157"/>
              </w:tabs>
              <w:spacing w:before="40"/>
              <w:ind w:left="1157" w:right="202" w:hanging="426"/>
              <w:jc w:val="center"/>
              <w:rPr>
                <w:rFonts w:cs="Arial"/>
                <w:szCs w:val="20"/>
              </w:rPr>
            </w:pPr>
          </w:p>
          <w:p w:rsidR="00987170" w:rsidRPr="003B0E93" w:rsidRDefault="0043636F" w:rsidP="0043636F">
            <w:pPr>
              <w:numPr>
                <w:ilvl w:val="0"/>
                <w:numId w:val="47"/>
              </w:numPr>
              <w:tabs>
                <w:tab w:val="num" w:pos="1157"/>
              </w:tabs>
              <w:spacing w:before="40"/>
              <w:ind w:left="1157" w:right="202" w:hanging="426"/>
              <w:rPr>
                <w:rFonts w:cs="Arial"/>
                <w:szCs w:val="20"/>
              </w:rPr>
            </w:pPr>
            <w:r w:rsidRPr="003B0E93">
              <w:rPr>
                <w:rFonts w:cs="Arial"/>
                <w:szCs w:val="20"/>
              </w:rPr>
              <w:t>En la sección Información Adicional, en el campo Tipo de recurso, se puede seleccionar más de una opción. Se pueden seleccionar tipos de organización haciendo clic en el botón Otros y escribiendo el nuevo tipo de organización a registrar.</w:t>
            </w:r>
          </w:p>
          <w:p w:rsidR="0043636F" w:rsidRPr="003B0E93" w:rsidRDefault="0043636F" w:rsidP="0043636F">
            <w:pPr>
              <w:numPr>
                <w:ilvl w:val="0"/>
                <w:numId w:val="47"/>
              </w:numPr>
              <w:tabs>
                <w:tab w:val="num" w:pos="1157"/>
              </w:tabs>
              <w:spacing w:before="40"/>
              <w:ind w:left="1157" w:right="202" w:hanging="426"/>
              <w:rPr>
                <w:rFonts w:cs="Arial"/>
                <w:szCs w:val="20"/>
              </w:rPr>
            </w:pPr>
            <w:r w:rsidRPr="003B0E93">
              <w:rPr>
                <w:rFonts w:cs="Arial"/>
                <w:szCs w:val="20"/>
              </w:rPr>
              <w:t xml:space="preserve">En la sección </w:t>
            </w:r>
            <w:r w:rsidRPr="003B0E93">
              <w:rPr>
                <w:rFonts w:cs="Arial"/>
                <w:i/>
                <w:szCs w:val="20"/>
              </w:rPr>
              <w:t>Acceso al recurso</w:t>
            </w:r>
            <w:r w:rsidRPr="003B0E93">
              <w:rPr>
                <w:rFonts w:cs="Arial"/>
                <w:szCs w:val="20"/>
              </w:rPr>
              <w:t xml:space="preserve">, en el campo </w:t>
            </w:r>
            <w:r w:rsidRPr="003B0E93">
              <w:rPr>
                <w:rFonts w:cs="Arial"/>
                <w:i/>
                <w:szCs w:val="20"/>
              </w:rPr>
              <w:t>Vínculo al recurso</w:t>
            </w:r>
            <w:r w:rsidRPr="003B0E93">
              <w:rPr>
                <w:rFonts w:cs="Arial"/>
                <w:szCs w:val="20"/>
              </w:rPr>
              <w:t xml:space="preserve">, puede agregar sitios Web o archivos haciendo clic en los botones </w:t>
            </w:r>
            <w:r w:rsidRPr="003B0E93">
              <w:rPr>
                <w:rFonts w:cs="Arial"/>
                <w:i/>
                <w:szCs w:val="20"/>
              </w:rPr>
              <w:t>Agregar sitio Web</w:t>
            </w:r>
            <w:r w:rsidRPr="003B0E93">
              <w:rPr>
                <w:rFonts w:cs="Arial"/>
                <w:szCs w:val="20"/>
              </w:rPr>
              <w:t xml:space="preserve"> y </w:t>
            </w:r>
            <w:r w:rsidRPr="003B0E93">
              <w:rPr>
                <w:rFonts w:cs="Arial"/>
                <w:i/>
                <w:szCs w:val="20"/>
              </w:rPr>
              <w:t>Adjuntar archivo</w:t>
            </w:r>
          </w:p>
          <w:p w:rsidR="00987170" w:rsidRPr="003B0E93" w:rsidRDefault="0043636F" w:rsidP="006A2E75">
            <w:pPr>
              <w:numPr>
                <w:ilvl w:val="0"/>
                <w:numId w:val="47"/>
              </w:numPr>
              <w:tabs>
                <w:tab w:val="num" w:pos="1157"/>
              </w:tabs>
              <w:spacing w:before="40"/>
              <w:ind w:left="1157" w:right="344" w:hanging="426"/>
              <w:rPr>
                <w:rFonts w:cs="Arial"/>
                <w:szCs w:val="20"/>
              </w:rPr>
            </w:pPr>
            <w:r w:rsidRPr="003B0E93">
              <w:rPr>
                <w:rFonts w:cs="Arial"/>
                <w:szCs w:val="20"/>
              </w:rPr>
              <w:t xml:space="preserve">Para este tipo de recurso no hay </w:t>
            </w:r>
            <w:r w:rsidR="006A2E75" w:rsidRPr="003B0E93">
              <w:rPr>
                <w:rFonts w:cs="Arial"/>
                <w:szCs w:val="20"/>
              </w:rPr>
              <w:t>periodo para la confirmación o actualización de la información presentada.</w:t>
            </w:r>
          </w:p>
        </w:tc>
      </w:tr>
    </w:tbl>
    <w:p w:rsidR="00987170" w:rsidRPr="003B0E93" w:rsidRDefault="00987170" w:rsidP="003969DF"/>
    <w:p w:rsidR="00C0548F" w:rsidRPr="003B0E93" w:rsidRDefault="006A2E75" w:rsidP="006A2E75">
      <w:pPr>
        <w:pStyle w:val="Heading2"/>
      </w:pPr>
      <w:bookmarkStart w:id="10" w:name="_Toc339537335"/>
      <w:r w:rsidRPr="003B0E93">
        <w:t>Noticias del CIISB</w:t>
      </w:r>
      <w:bookmarkEnd w:id="10"/>
    </w:p>
    <w:p w:rsidR="006A2E75" w:rsidRPr="003B0E93" w:rsidRDefault="006A2E75" w:rsidP="006A2E75">
      <w:r w:rsidRPr="003B0E93">
        <w:t>Este tipo de registro permite a los usuarios comunicar a través del CIISB noticias relacionadas con la Seguridad de la biotecnología de los OVM.</w:t>
      </w:r>
    </w:p>
    <w:p w:rsidR="006A2E75" w:rsidRPr="003B0E93" w:rsidRDefault="006A2E75" w:rsidP="006A2E75"/>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6A2E75" w:rsidRPr="003B0E93" w:rsidTr="003B0E93">
        <w:trPr>
          <w:jc w:val="center"/>
        </w:trPr>
        <w:tc>
          <w:tcPr>
            <w:tcW w:w="1327" w:type="dxa"/>
            <w:tcBorders>
              <w:top w:val="threeDEngrave" w:sz="24" w:space="0" w:color="99CC00"/>
              <w:left w:val="threeDEngrave" w:sz="24" w:space="0" w:color="99CC00"/>
              <w:bottom w:val="threeDEngrave" w:sz="24" w:space="0" w:color="99CC00"/>
              <w:right w:val="nil"/>
            </w:tcBorders>
          </w:tcPr>
          <w:p w:rsidR="006A2E75" w:rsidRPr="003B0E93" w:rsidRDefault="006A2E75" w:rsidP="003B0E93">
            <w:pPr>
              <w:jc w:val="center"/>
              <w:rPr>
                <w:rFonts w:cs="Arial"/>
                <w:szCs w:val="22"/>
              </w:rPr>
            </w:pPr>
            <w:r w:rsidRPr="003B0E93">
              <w:rPr>
                <w:rFonts w:cs="Arial"/>
                <w:szCs w:val="22"/>
              </w:rPr>
              <w:br w:type="page"/>
            </w:r>
            <w:r w:rsidR="005A0797">
              <w:rPr>
                <w:rFonts w:cs="Arial"/>
                <w:noProof/>
                <w:szCs w:val="22"/>
                <w:lang w:eastAsia="en-US"/>
              </w:rPr>
              <w:pict>
                <v:shape id="Picture 14" o:spid="_x0000_i1037"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6A2E75" w:rsidRPr="003B0E93" w:rsidRDefault="006A2E75" w:rsidP="006A2E75">
            <w:r w:rsidRPr="003B0E93">
              <w:t>Ejercicio 6: Registre una nueva noticia del CIISB.</w:t>
            </w:r>
          </w:p>
        </w:tc>
      </w:tr>
    </w:tbl>
    <w:p w:rsidR="006A2E75" w:rsidRPr="003B0E93" w:rsidRDefault="006A2E75" w:rsidP="006A2E75">
      <w:pPr>
        <w:rPr>
          <w:rFonts w:cs="Arial"/>
          <w:szCs w:val="22"/>
        </w:rPr>
      </w:pPr>
    </w:p>
    <w:p w:rsidR="006A2E75" w:rsidRPr="003B0E93" w:rsidRDefault="006A2E75" w:rsidP="006A2E75">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6A2E75" w:rsidRPr="003B0E93" w:rsidTr="006A2E75">
        <w:trPr>
          <w:jc w:val="center"/>
        </w:trPr>
        <w:tc>
          <w:tcPr>
            <w:tcW w:w="1317" w:type="dxa"/>
            <w:tcBorders>
              <w:top w:val="threeDEngrave" w:sz="24" w:space="0" w:color="FF9900"/>
              <w:left w:val="threeDEngrave" w:sz="24" w:space="0" w:color="FF9900"/>
              <w:bottom w:val="threeDEngrave" w:sz="24" w:space="0" w:color="FF9900"/>
              <w:right w:val="nil"/>
            </w:tcBorders>
          </w:tcPr>
          <w:p w:rsidR="006A2E75" w:rsidRPr="003B0E93" w:rsidRDefault="006A2E75" w:rsidP="003B0E93">
            <w:pPr>
              <w:jc w:val="center"/>
              <w:rPr>
                <w:rFonts w:cs="Arial"/>
                <w:szCs w:val="22"/>
              </w:rPr>
            </w:pPr>
            <w:r w:rsidRPr="003B0E93">
              <w:rPr>
                <w:rFonts w:cs="Arial"/>
                <w:szCs w:val="22"/>
              </w:rPr>
              <w:br w:type="page"/>
            </w:r>
            <w:r w:rsidR="005A0797">
              <w:rPr>
                <w:rFonts w:cs="Arial"/>
                <w:noProof/>
                <w:szCs w:val="22"/>
                <w:lang w:eastAsia="en-US"/>
              </w:rPr>
              <w:pict>
                <v:shape id="Picture 15" o:spid="_x0000_i1038" type="#_x0000_t75" alt="huellas" style="width:41.85pt;height:43.55pt;visibility:visible;mso-wrap-style:square">
                  <v:imagedata r:id="rId12" o:title="huellas"/>
                </v:shape>
              </w:pict>
            </w:r>
          </w:p>
        </w:tc>
        <w:tc>
          <w:tcPr>
            <w:tcW w:w="6961" w:type="dxa"/>
            <w:tcBorders>
              <w:top w:val="threeDEngrave" w:sz="24" w:space="0" w:color="FF9900"/>
              <w:left w:val="nil"/>
              <w:bottom w:val="threeDEngrave" w:sz="24" w:space="0" w:color="FF9900"/>
              <w:right w:val="threeDEngrave" w:sz="24" w:space="0" w:color="FF9900"/>
            </w:tcBorders>
            <w:vAlign w:val="center"/>
          </w:tcPr>
          <w:p w:rsidR="006A2E75" w:rsidRPr="003B0E93" w:rsidRDefault="006A2E75" w:rsidP="003B0E93">
            <w:r w:rsidRPr="003B0E93">
              <w:t>Ejercicio 6: Solución</w:t>
            </w:r>
          </w:p>
          <w:p w:rsidR="006A2E75" w:rsidRPr="003B0E93" w:rsidRDefault="006A2E75" w:rsidP="006A2E75">
            <w:pPr>
              <w:numPr>
                <w:ilvl w:val="0"/>
                <w:numId w:val="48"/>
              </w:numPr>
              <w:spacing w:before="120"/>
              <w:ind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6A2E75" w:rsidRPr="003B0E93" w:rsidRDefault="006A2E75" w:rsidP="006A2E75">
            <w:pPr>
              <w:numPr>
                <w:ilvl w:val="0"/>
                <w:numId w:val="48"/>
              </w:numPr>
              <w:spacing w:before="120"/>
              <w:ind w:right="204"/>
              <w:rPr>
                <w:rFonts w:cs="Arial"/>
                <w:szCs w:val="20"/>
              </w:rPr>
            </w:pPr>
            <w:r w:rsidRPr="003B0E93">
              <w:rPr>
                <w:rFonts w:cs="Arial"/>
                <w:szCs w:val="20"/>
              </w:rPr>
              <w:t xml:space="preserve">En la sección “Registering Reference Records” encontrará el registro de “Detalles de contacto” y haga clic sobre el ícono de PC bajo la columna de formatos en línea. </w:t>
            </w:r>
          </w:p>
          <w:p w:rsidR="006A2E75" w:rsidRPr="003B0E93" w:rsidRDefault="006A2E75" w:rsidP="006A2E75">
            <w:pPr>
              <w:numPr>
                <w:ilvl w:val="0"/>
                <w:numId w:val="48"/>
              </w:numPr>
              <w:spacing w:before="120"/>
              <w:ind w:right="204"/>
              <w:rPr>
                <w:rFonts w:cs="Arial"/>
                <w:szCs w:val="20"/>
              </w:rPr>
            </w:pPr>
            <w:r w:rsidRPr="003B0E93">
              <w:rPr>
                <w:rFonts w:cs="Arial"/>
                <w:szCs w:val="20"/>
              </w:rPr>
              <w:t xml:space="preserve">Rellene los diferentes campos con la información requerida. </w:t>
            </w:r>
          </w:p>
          <w:p w:rsidR="006A2E75" w:rsidRPr="003B0E93" w:rsidRDefault="006A2E75" w:rsidP="006A2E75">
            <w:pPr>
              <w:numPr>
                <w:ilvl w:val="0"/>
                <w:numId w:val="48"/>
              </w:numPr>
              <w:spacing w:before="120"/>
              <w:ind w:right="204"/>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6A2E75" w:rsidRPr="003B0E93" w:rsidRDefault="006A2E75" w:rsidP="006A2E75">
            <w:pPr>
              <w:spacing w:before="120"/>
              <w:ind w:left="164" w:right="204"/>
              <w:rPr>
                <w:rFonts w:cs="Arial"/>
                <w:b/>
                <w:bCs/>
                <w:i/>
                <w:iCs/>
                <w:szCs w:val="20"/>
              </w:rPr>
            </w:pPr>
            <w:r w:rsidRPr="003B0E93">
              <w:rPr>
                <w:rFonts w:cs="Arial"/>
                <w:b/>
                <w:bCs/>
                <w:i/>
                <w:iCs/>
                <w:color w:val="FF0000"/>
                <w:szCs w:val="20"/>
              </w:rPr>
              <w:lastRenderedPageBreak/>
              <w:t xml:space="preserve">Notas: </w:t>
            </w:r>
            <w:r w:rsidRPr="003B0E93">
              <w:rPr>
                <w:rFonts w:cs="Arial"/>
                <w:b/>
                <w:bCs/>
                <w:i/>
                <w:iCs/>
                <w:szCs w:val="20"/>
              </w:rPr>
              <w:t>Tenga presente lo siguiente.</w:t>
            </w:r>
          </w:p>
          <w:p w:rsidR="006A2E75" w:rsidRPr="003B0E93" w:rsidRDefault="006A2E75" w:rsidP="006A2E75">
            <w:pPr>
              <w:numPr>
                <w:ilvl w:val="0"/>
                <w:numId w:val="48"/>
              </w:numPr>
              <w:spacing w:before="120"/>
              <w:ind w:right="204"/>
              <w:rPr>
                <w:rFonts w:cs="Arial"/>
                <w:szCs w:val="20"/>
              </w:rPr>
            </w:pPr>
            <w:r w:rsidRPr="003B0E93">
              <w:rPr>
                <w:rFonts w:cs="Arial"/>
                <w:szCs w:val="20"/>
              </w:rPr>
              <w:t>No todos los campos deben ser completados, pero los que están marcados con un asterisco (*) son obligatorios.</w:t>
            </w:r>
          </w:p>
          <w:p w:rsidR="006A2E75" w:rsidRPr="003B0E93" w:rsidRDefault="006A2E75" w:rsidP="006A2E75">
            <w:pPr>
              <w:numPr>
                <w:ilvl w:val="0"/>
                <w:numId w:val="48"/>
              </w:numPr>
              <w:spacing w:before="120"/>
              <w:ind w:right="204"/>
              <w:rPr>
                <w:rFonts w:cs="Arial"/>
                <w:szCs w:val="20"/>
              </w:rPr>
            </w:pPr>
            <w:r w:rsidRPr="003B0E93">
              <w:rPr>
                <w:rFonts w:cs="Arial"/>
                <w:szCs w:val="20"/>
              </w:rPr>
              <w:t>Esta sección contiene una página con campos a completar.</w:t>
            </w:r>
          </w:p>
          <w:p w:rsidR="006A2E75" w:rsidRPr="003B0E93" w:rsidRDefault="006A2E75" w:rsidP="006A2E75">
            <w:pPr>
              <w:numPr>
                <w:ilvl w:val="0"/>
                <w:numId w:val="48"/>
              </w:numPr>
              <w:spacing w:before="120"/>
              <w:ind w:right="204"/>
              <w:rPr>
                <w:rFonts w:cs="Arial"/>
                <w:szCs w:val="20"/>
              </w:rPr>
            </w:pPr>
            <w:r w:rsidRPr="003B0E93">
              <w:rPr>
                <w:rFonts w:cs="Arial"/>
                <w:szCs w:val="20"/>
              </w:rPr>
              <w:t>Los idiomas adicionales en los que los documentos están disponibles pueden seleccionarse haciendo clic en el botón “Especifique los idiomas”.</w:t>
            </w:r>
          </w:p>
          <w:p w:rsidR="006A2E75" w:rsidRPr="003B0E93" w:rsidRDefault="006A2E75" w:rsidP="006A2E75">
            <w:pPr>
              <w:numPr>
                <w:ilvl w:val="0"/>
                <w:numId w:val="48"/>
              </w:numPr>
              <w:spacing w:before="40"/>
              <w:ind w:right="202"/>
              <w:rPr>
                <w:rFonts w:cs="Arial"/>
                <w:szCs w:val="20"/>
              </w:rPr>
            </w:pPr>
            <w:r w:rsidRPr="003B0E93">
              <w:rPr>
                <w:rFonts w:cs="Arial"/>
                <w:szCs w:val="20"/>
              </w:rPr>
              <w:t xml:space="preserve">En la sección Información General, en el campo </w:t>
            </w:r>
            <w:r w:rsidRPr="003B0E93">
              <w:t>CIISB dirección de nodo, se puede agregar el nombre y URL de las Noticias relacionadas al CIISB</w:t>
            </w:r>
          </w:p>
          <w:p w:rsidR="006A2E75" w:rsidRPr="003B0E93" w:rsidRDefault="006A2E75" w:rsidP="006A2E75">
            <w:pPr>
              <w:numPr>
                <w:ilvl w:val="0"/>
                <w:numId w:val="48"/>
              </w:numPr>
              <w:spacing w:before="40"/>
              <w:ind w:right="202"/>
              <w:rPr>
                <w:rFonts w:cs="Arial"/>
                <w:szCs w:val="20"/>
              </w:rPr>
            </w:pPr>
            <w:r w:rsidRPr="003B0E93">
              <w:rPr>
                <w:rFonts w:cs="Arial"/>
                <w:szCs w:val="20"/>
              </w:rPr>
              <w:t>Para este tipo de recurso no hay periodo para la confirmación o actualización de la información presentada.</w:t>
            </w:r>
          </w:p>
        </w:tc>
      </w:tr>
    </w:tbl>
    <w:p w:rsidR="006A2E75" w:rsidRPr="003B0E93" w:rsidRDefault="006A2E75" w:rsidP="006A2E75">
      <w:pPr>
        <w:pStyle w:val="Heading2"/>
      </w:pPr>
      <w:bookmarkStart w:id="11" w:name="_Toc339537336"/>
      <w:r w:rsidRPr="003B0E93">
        <w:lastRenderedPageBreak/>
        <w:t>Evaluación de los riesgos generados por un Proceso de Regulación</w:t>
      </w:r>
      <w:bookmarkEnd w:id="11"/>
    </w:p>
    <w:p w:rsidR="006A2E75" w:rsidRPr="003B0E93" w:rsidRDefault="006A2E75" w:rsidP="006A2E75">
      <w:r w:rsidRPr="003B0E93">
        <w:t>Este registro permite registrar información relacionada con evaluaciones de riesgo de OVM destinados a diferentes usos como introducción intencional en el ambiente, uso para alimento humano, animal y procesamiento, uso confinado, etc. Este tipo de registro</w:t>
      </w:r>
      <w:r w:rsidR="00740F0A" w:rsidRPr="003B0E93">
        <w:t>s son muy informativos y pueden servir como guía en procesos de evaluación de riesgo que sean necesarios para determinar si el uso de un OVM específico está permitido o no.</w:t>
      </w:r>
    </w:p>
    <w:p w:rsidR="00740F0A" w:rsidRPr="003B0E93" w:rsidRDefault="00740F0A" w:rsidP="006A2E75"/>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740F0A" w:rsidRPr="003B0E93" w:rsidTr="003B0E93">
        <w:trPr>
          <w:jc w:val="center"/>
        </w:trPr>
        <w:tc>
          <w:tcPr>
            <w:tcW w:w="1327" w:type="dxa"/>
            <w:tcBorders>
              <w:top w:val="threeDEngrave" w:sz="24" w:space="0" w:color="99CC00"/>
              <w:left w:val="threeDEngrave" w:sz="24" w:space="0" w:color="99CC00"/>
              <w:bottom w:val="threeDEngrave" w:sz="24" w:space="0" w:color="99CC00"/>
              <w:right w:val="nil"/>
            </w:tcBorders>
          </w:tcPr>
          <w:p w:rsidR="00740F0A" w:rsidRPr="003B0E93" w:rsidRDefault="00740F0A" w:rsidP="003B0E93">
            <w:pPr>
              <w:jc w:val="center"/>
              <w:rPr>
                <w:rFonts w:cs="Arial"/>
                <w:szCs w:val="22"/>
              </w:rPr>
            </w:pPr>
            <w:r w:rsidRPr="003B0E93">
              <w:rPr>
                <w:rFonts w:cs="Arial"/>
                <w:szCs w:val="22"/>
              </w:rPr>
              <w:br w:type="page"/>
            </w:r>
            <w:r w:rsidR="005A0797">
              <w:rPr>
                <w:rFonts w:cs="Arial"/>
                <w:noProof/>
                <w:szCs w:val="22"/>
                <w:lang w:eastAsia="en-US"/>
              </w:rPr>
              <w:pict>
                <v:shape id="Picture 16" o:spid="_x0000_i1039"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740F0A" w:rsidRPr="003B0E93" w:rsidRDefault="00740F0A" w:rsidP="00740F0A">
            <w:r w:rsidRPr="003B0E93">
              <w:t>Ejercicio 7: Registrar una nueva evaluación de riesgo generada por un Proceso de Regulación.</w:t>
            </w:r>
          </w:p>
        </w:tc>
      </w:tr>
    </w:tbl>
    <w:p w:rsidR="00740F0A" w:rsidRPr="003B0E93" w:rsidRDefault="00740F0A" w:rsidP="00740F0A">
      <w:pPr>
        <w:rPr>
          <w:rFonts w:cs="Arial"/>
          <w:szCs w:val="22"/>
        </w:rPr>
      </w:pPr>
    </w:p>
    <w:p w:rsidR="00740F0A" w:rsidRPr="003B0E93" w:rsidRDefault="00740F0A" w:rsidP="00740F0A">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740F0A" w:rsidRPr="003B0E93" w:rsidTr="003B0E93">
        <w:trPr>
          <w:jc w:val="center"/>
        </w:trPr>
        <w:tc>
          <w:tcPr>
            <w:tcW w:w="1312" w:type="dxa"/>
            <w:tcBorders>
              <w:top w:val="threeDEngrave" w:sz="24" w:space="0" w:color="FF9900"/>
              <w:left w:val="threeDEngrave" w:sz="24" w:space="0" w:color="FF9900"/>
              <w:bottom w:val="threeDEngrave" w:sz="24" w:space="0" w:color="FF9900"/>
              <w:right w:val="nil"/>
            </w:tcBorders>
          </w:tcPr>
          <w:p w:rsidR="00740F0A" w:rsidRPr="003B0E93" w:rsidRDefault="00740F0A" w:rsidP="003B0E93">
            <w:pPr>
              <w:jc w:val="center"/>
              <w:rPr>
                <w:rFonts w:cs="Arial"/>
                <w:szCs w:val="22"/>
              </w:rPr>
            </w:pPr>
            <w:r w:rsidRPr="003B0E93">
              <w:rPr>
                <w:rFonts w:cs="Arial"/>
                <w:szCs w:val="22"/>
              </w:rPr>
              <w:br w:type="page"/>
            </w:r>
            <w:r w:rsidR="005A0797">
              <w:rPr>
                <w:rFonts w:cs="Arial"/>
                <w:noProof/>
                <w:szCs w:val="22"/>
                <w:lang w:eastAsia="en-US"/>
              </w:rPr>
              <w:pict>
                <v:shape id="Picture 17" o:spid="_x0000_i1040" type="#_x0000_t75" alt="huellas" style="width:41.85pt;height:43.55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740F0A" w:rsidRPr="003B0E93" w:rsidRDefault="00740F0A" w:rsidP="003B0E93">
            <w:r w:rsidRPr="003B0E93">
              <w:t>Ejercicio 7: Solución</w:t>
            </w:r>
          </w:p>
          <w:p w:rsidR="00740F0A" w:rsidRPr="003B0E93" w:rsidRDefault="00740F0A" w:rsidP="00740F0A">
            <w:pPr>
              <w:numPr>
                <w:ilvl w:val="0"/>
                <w:numId w:val="25"/>
              </w:numPr>
              <w:spacing w:before="120"/>
              <w:ind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740F0A" w:rsidRPr="003B0E93" w:rsidRDefault="00740F0A" w:rsidP="00740F0A">
            <w:pPr>
              <w:numPr>
                <w:ilvl w:val="0"/>
                <w:numId w:val="25"/>
              </w:numPr>
              <w:spacing w:before="120"/>
              <w:ind w:right="204"/>
              <w:rPr>
                <w:rFonts w:cs="Arial"/>
                <w:szCs w:val="20"/>
              </w:rPr>
            </w:pPr>
            <w:r w:rsidRPr="003B0E93">
              <w:rPr>
                <w:rFonts w:cs="Arial"/>
                <w:szCs w:val="20"/>
              </w:rPr>
              <w:t xml:space="preserve">En la sección “Registering Reference Records” encontrará el registro de “Detalles de contacto” y haga clic sobre el ícono de PC bajo la columna de formatos en línea. </w:t>
            </w:r>
          </w:p>
          <w:p w:rsidR="00740F0A" w:rsidRPr="003B0E93" w:rsidRDefault="00740F0A" w:rsidP="00740F0A">
            <w:pPr>
              <w:numPr>
                <w:ilvl w:val="0"/>
                <w:numId w:val="25"/>
              </w:numPr>
              <w:spacing w:before="120"/>
              <w:ind w:right="204"/>
              <w:rPr>
                <w:rFonts w:cs="Arial"/>
                <w:szCs w:val="20"/>
              </w:rPr>
            </w:pPr>
            <w:r w:rsidRPr="003B0E93">
              <w:rPr>
                <w:rFonts w:cs="Arial"/>
                <w:szCs w:val="20"/>
              </w:rPr>
              <w:t xml:space="preserve">Rellene los diferentes campos con la información requerida. </w:t>
            </w:r>
          </w:p>
          <w:p w:rsidR="00740F0A" w:rsidRPr="003B0E93" w:rsidRDefault="00740F0A" w:rsidP="00740F0A">
            <w:pPr>
              <w:numPr>
                <w:ilvl w:val="0"/>
                <w:numId w:val="25"/>
              </w:numPr>
              <w:spacing w:before="120"/>
              <w:ind w:right="204"/>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740F0A" w:rsidRPr="003B0E93" w:rsidRDefault="00740F0A" w:rsidP="00740F0A">
            <w:pPr>
              <w:spacing w:before="120"/>
              <w:ind w:left="164" w:right="204"/>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740F0A" w:rsidRPr="003B0E93" w:rsidRDefault="00740F0A" w:rsidP="00740F0A">
            <w:pPr>
              <w:numPr>
                <w:ilvl w:val="0"/>
                <w:numId w:val="25"/>
              </w:numPr>
              <w:spacing w:before="120"/>
              <w:ind w:right="204"/>
              <w:rPr>
                <w:rFonts w:cs="Arial"/>
                <w:szCs w:val="20"/>
              </w:rPr>
            </w:pPr>
            <w:r w:rsidRPr="003B0E93">
              <w:rPr>
                <w:rFonts w:cs="Arial"/>
                <w:szCs w:val="20"/>
              </w:rPr>
              <w:lastRenderedPageBreak/>
              <w:t>No todos los campos deben ser completados, pero los que están marcados con un asterisco (*) son obligatorios.</w:t>
            </w:r>
          </w:p>
          <w:p w:rsidR="00740F0A" w:rsidRPr="003B0E93" w:rsidRDefault="00740F0A" w:rsidP="00740F0A">
            <w:pPr>
              <w:numPr>
                <w:ilvl w:val="0"/>
                <w:numId w:val="25"/>
              </w:numPr>
              <w:spacing w:before="120"/>
              <w:ind w:right="204"/>
              <w:rPr>
                <w:rFonts w:cs="Arial"/>
                <w:szCs w:val="20"/>
              </w:rPr>
            </w:pPr>
            <w:r w:rsidRPr="003B0E93">
              <w:rPr>
                <w:rFonts w:cs="Arial"/>
                <w:szCs w:val="20"/>
              </w:rPr>
              <w:t xml:space="preserve">Esta sección contiene </w:t>
            </w:r>
            <w:r w:rsidR="00525591" w:rsidRPr="003B0E93">
              <w:rPr>
                <w:rFonts w:cs="Arial"/>
                <w:szCs w:val="20"/>
              </w:rPr>
              <w:t>tres</w:t>
            </w:r>
            <w:r w:rsidRPr="003B0E93">
              <w:rPr>
                <w:rFonts w:cs="Arial"/>
                <w:szCs w:val="20"/>
              </w:rPr>
              <w:t xml:space="preserve"> página</w:t>
            </w:r>
            <w:r w:rsidR="00525591" w:rsidRPr="003B0E93">
              <w:rPr>
                <w:rFonts w:cs="Arial"/>
                <w:szCs w:val="20"/>
              </w:rPr>
              <w:t>s</w:t>
            </w:r>
            <w:r w:rsidRPr="003B0E93">
              <w:rPr>
                <w:rFonts w:cs="Arial"/>
                <w:szCs w:val="20"/>
              </w:rPr>
              <w:t xml:space="preserve"> con campos a completar.</w:t>
            </w:r>
          </w:p>
          <w:p w:rsidR="00740F0A" w:rsidRPr="003B0E93" w:rsidRDefault="00740F0A" w:rsidP="00740F0A">
            <w:pPr>
              <w:numPr>
                <w:ilvl w:val="0"/>
                <w:numId w:val="25"/>
              </w:numPr>
              <w:spacing w:before="40"/>
              <w:ind w:right="202"/>
              <w:rPr>
                <w:rFonts w:cs="Arial"/>
                <w:szCs w:val="20"/>
              </w:rPr>
            </w:pPr>
            <w:r w:rsidRPr="003B0E93">
              <w:rPr>
                <w:rFonts w:cs="Arial"/>
                <w:szCs w:val="20"/>
              </w:rPr>
              <w:t>Los idiomas adicionales en los que los documentos están disponibles pueden seleccionarse haciendo clic en el botón “Especifique los idiomas”.</w:t>
            </w:r>
          </w:p>
          <w:p w:rsidR="00740F0A" w:rsidRPr="003B0E93" w:rsidRDefault="00740F0A" w:rsidP="00740F0A">
            <w:pPr>
              <w:numPr>
                <w:ilvl w:val="0"/>
                <w:numId w:val="25"/>
              </w:numPr>
              <w:spacing w:before="40"/>
              <w:ind w:right="202"/>
            </w:pPr>
            <w:r w:rsidRPr="003B0E93">
              <w:t xml:space="preserve">En los campos </w:t>
            </w:r>
            <w:r w:rsidRPr="003B0E93">
              <w:rPr>
                <w:i/>
              </w:rPr>
              <w:t>Contacto y Organización</w:t>
            </w:r>
            <w:r w:rsidRPr="003B0E93">
              <w:t xml:space="preserve">, se debe ingresar un enlace a registros previamente registrados para cada una de esas categorías. Se pueden crear nuevos registros en esta etapa. En caso que una Autoridad Nacional Competente sea responsable por la evaluación de riesgo, se requiere un enlace adicional para </w:t>
            </w:r>
            <w:r w:rsidRPr="003B0E93">
              <w:rPr>
                <w:i/>
              </w:rPr>
              <w:t>Autoridad Nacional Competente</w:t>
            </w:r>
            <w:r w:rsidRPr="003B0E93">
              <w:t xml:space="preserve"> (la opción de crear nuevos registros de este tipo no está disponible, dado que el registro de una Autoridad Nacional Competente debe hacerse a través de un Punto Focal Nacional del CIISB).</w:t>
            </w:r>
          </w:p>
          <w:p w:rsidR="00740F0A" w:rsidRPr="003B0E93" w:rsidRDefault="00740F0A" w:rsidP="00740F0A">
            <w:pPr>
              <w:numPr>
                <w:ilvl w:val="0"/>
                <w:numId w:val="25"/>
              </w:numPr>
              <w:spacing w:before="40"/>
              <w:ind w:right="202"/>
            </w:pPr>
            <w:r w:rsidRPr="003B0E93">
              <w:rPr>
                <w:rFonts w:cs="Arial"/>
                <w:szCs w:val="20"/>
              </w:rPr>
              <w:t xml:space="preserve">Bajo Información general, en el campo </w:t>
            </w:r>
            <w:r w:rsidRPr="003B0E93">
              <w:rPr>
                <w:i/>
              </w:rPr>
              <w:t xml:space="preserve">Fecha de la evaluación del riesgo </w:t>
            </w:r>
            <w:r w:rsidR="00436504" w:rsidRPr="003B0E93">
              <w:t>se puede seleccionar la fecha en los menús desplegables, o marque el cuadro si la fecha no está disponible.</w:t>
            </w:r>
          </w:p>
          <w:p w:rsidR="00740F0A" w:rsidRPr="003B0E93" w:rsidRDefault="00436504" w:rsidP="00740F0A">
            <w:pPr>
              <w:numPr>
                <w:ilvl w:val="0"/>
                <w:numId w:val="25"/>
              </w:numPr>
              <w:spacing w:before="40"/>
              <w:ind w:right="202"/>
            </w:pPr>
            <w:r w:rsidRPr="003B0E93">
              <w:rPr>
                <w:rFonts w:cs="Arial"/>
                <w:szCs w:val="20"/>
              </w:rPr>
              <w:t xml:space="preserve">En la sección </w:t>
            </w:r>
            <w:r w:rsidRPr="003B0E93">
              <w:rPr>
                <w:rFonts w:cs="Arial"/>
                <w:i/>
                <w:szCs w:val="20"/>
              </w:rPr>
              <w:t>Detalles de la evaluación de riesgo</w:t>
            </w:r>
            <w:r w:rsidRPr="003B0E93">
              <w:rPr>
                <w:rFonts w:cs="Arial"/>
                <w:szCs w:val="20"/>
              </w:rPr>
              <w:t xml:space="preserve">, en el campo </w:t>
            </w:r>
            <w:r w:rsidRPr="003B0E93">
              <w:rPr>
                <w:rFonts w:cs="Arial"/>
                <w:i/>
                <w:szCs w:val="20"/>
              </w:rPr>
              <w:t>Organismos Vivos Modificados</w:t>
            </w:r>
            <w:r w:rsidRPr="003B0E93">
              <w:rPr>
                <w:rFonts w:cs="Arial"/>
                <w:szCs w:val="20"/>
              </w:rPr>
              <w:t>, se requiere un enlace a un registro previamente ingresado como Organismo Vivo Modificado. La opción de crear este registro en esta etapa también es posible.</w:t>
            </w:r>
          </w:p>
          <w:p w:rsidR="00740F0A" w:rsidRPr="003B0E93" w:rsidRDefault="00436504" w:rsidP="00740F0A">
            <w:pPr>
              <w:numPr>
                <w:ilvl w:val="0"/>
                <w:numId w:val="25"/>
              </w:numPr>
              <w:spacing w:before="40"/>
              <w:ind w:right="202"/>
            </w:pPr>
            <w:r w:rsidRPr="003B0E93">
              <w:rPr>
                <w:rFonts w:cs="Arial"/>
                <w:szCs w:val="20"/>
              </w:rPr>
              <w:t xml:space="preserve">En el campo </w:t>
            </w:r>
            <w:r w:rsidRPr="003B0E93">
              <w:rPr>
                <w:rFonts w:cs="Arial"/>
                <w:i/>
                <w:szCs w:val="20"/>
              </w:rPr>
              <w:t>Informe de evaluación de riesgo</w:t>
            </w:r>
            <w:r w:rsidRPr="003B0E93">
              <w:rPr>
                <w:rFonts w:cs="Arial"/>
                <w:szCs w:val="20"/>
              </w:rPr>
              <w:t xml:space="preserve">, se puede agregar un sitio Web o un archivo haciendo seleccionando los botones </w:t>
            </w:r>
            <w:r w:rsidRPr="003B0E93">
              <w:rPr>
                <w:rFonts w:cs="Arial"/>
                <w:i/>
                <w:szCs w:val="20"/>
              </w:rPr>
              <w:t>Agregar sitio Web</w:t>
            </w:r>
            <w:r w:rsidRPr="003B0E93">
              <w:rPr>
                <w:rFonts w:cs="Arial"/>
                <w:szCs w:val="20"/>
              </w:rPr>
              <w:t xml:space="preserve"> y </w:t>
            </w:r>
            <w:r w:rsidRPr="003B0E93">
              <w:rPr>
                <w:rFonts w:cs="Arial"/>
                <w:i/>
                <w:szCs w:val="20"/>
              </w:rPr>
              <w:t>Adjuntar archivo</w:t>
            </w:r>
            <w:r w:rsidRPr="003B0E93">
              <w:rPr>
                <w:rFonts w:cs="Arial"/>
                <w:szCs w:val="20"/>
              </w:rPr>
              <w:t xml:space="preserve">. El mismo procedimiento aplica en los campos </w:t>
            </w:r>
            <w:r w:rsidRPr="003B0E93">
              <w:rPr>
                <w:i/>
              </w:rPr>
              <w:t>Otras direcciones de páginas web, o documentos adjuntos pertinentes</w:t>
            </w:r>
            <w:r w:rsidRPr="003B0E93">
              <w:t xml:space="preserve"> en la sección de </w:t>
            </w:r>
            <w:r w:rsidRPr="003B0E93">
              <w:rPr>
                <w:i/>
              </w:rPr>
              <w:t>Información adicional</w:t>
            </w:r>
          </w:p>
          <w:p w:rsidR="00740F0A" w:rsidRPr="003B0E93" w:rsidRDefault="00436504" w:rsidP="00436504">
            <w:pPr>
              <w:numPr>
                <w:ilvl w:val="0"/>
                <w:numId w:val="25"/>
              </w:numPr>
              <w:spacing w:before="40"/>
              <w:ind w:right="202"/>
            </w:pPr>
            <w:r w:rsidRPr="003B0E93">
              <w:rPr>
                <w:rFonts w:cs="Arial"/>
                <w:szCs w:val="20"/>
              </w:rPr>
              <w:t xml:space="preserve">Es importante especificar si la información provista requiere confirmación luego de dos años, bajo la sección </w:t>
            </w:r>
            <w:r w:rsidRPr="003B0E93">
              <w:rPr>
                <w:i/>
              </w:rPr>
              <w:t>Cronograma para la confirmación o actualización de la información.</w:t>
            </w:r>
          </w:p>
        </w:tc>
      </w:tr>
    </w:tbl>
    <w:p w:rsidR="00C0548F" w:rsidRPr="003B0E93" w:rsidRDefault="00AC3119" w:rsidP="00AC3119">
      <w:pPr>
        <w:pStyle w:val="Heading2"/>
      </w:pPr>
      <w:bookmarkStart w:id="12" w:name="_Toc339537337"/>
      <w:r w:rsidRPr="003B0E93">
        <w:lastRenderedPageBreak/>
        <w:t>Organismo Vivo Modificado</w:t>
      </w:r>
      <w:bookmarkEnd w:id="12"/>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953A2A" w:rsidRPr="003B0E93" w:rsidTr="003B0E93">
        <w:trPr>
          <w:jc w:val="center"/>
        </w:trPr>
        <w:tc>
          <w:tcPr>
            <w:tcW w:w="1327" w:type="dxa"/>
            <w:tcBorders>
              <w:top w:val="threeDEngrave" w:sz="24" w:space="0" w:color="99CC00"/>
              <w:left w:val="threeDEngrave" w:sz="24" w:space="0" w:color="99CC00"/>
              <w:bottom w:val="threeDEngrave" w:sz="24" w:space="0" w:color="99CC00"/>
              <w:right w:val="nil"/>
            </w:tcBorders>
          </w:tcPr>
          <w:p w:rsidR="00953A2A" w:rsidRPr="003B0E93" w:rsidRDefault="00953A2A" w:rsidP="003B0E93">
            <w:pPr>
              <w:jc w:val="center"/>
              <w:rPr>
                <w:rFonts w:cs="Arial"/>
                <w:szCs w:val="22"/>
              </w:rPr>
            </w:pPr>
            <w:r w:rsidRPr="003B0E93">
              <w:rPr>
                <w:rFonts w:cs="Arial"/>
                <w:szCs w:val="22"/>
              </w:rPr>
              <w:br w:type="page"/>
            </w:r>
            <w:r w:rsidR="005A0797">
              <w:rPr>
                <w:rFonts w:cs="Arial"/>
                <w:noProof/>
                <w:szCs w:val="22"/>
                <w:lang w:eastAsia="en-US"/>
              </w:rPr>
              <w:pict>
                <v:shape id="Picture 18" o:spid="_x0000_i1041"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953A2A" w:rsidRPr="003B0E93" w:rsidRDefault="00953A2A" w:rsidP="00953A2A">
            <w:r w:rsidRPr="003B0E93">
              <w:t>Ejercicio 8: Registre un nuevo Organismo Vivo Modificado.</w:t>
            </w:r>
          </w:p>
        </w:tc>
      </w:tr>
    </w:tbl>
    <w:p w:rsidR="00953A2A" w:rsidRPr="003B0E93" w:rsidRDefault="00953A2A" w:rsidP="00953A2A">
      <w:pPr>
        <w:rPr>
          <w:rFonts w:cs="Arial"/>
          <w:szCs w:val="22"/>
        </w:rPr>
      </w:pPr>
    </w:p>
    <w:p w:rsidR="00953A2A" w:rsidRPr="003B0E93" w:rsidRDefault="00953A2A" w:rsidP="00953A2A">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953A2A" w:rsidRPr="003B0E93" w:rsidTr="003B0E93">
        <w:trPr>
          <w:jc w:val="center"/>
        </w:trPr>
        <w:tc>
          <w:tcPr>
            <w:tcW w:w="1312" w:type="dxa"/>
            <w:tcBorders>
              <w:top w:val="threeDEngrave" w:sz="24" w:space="0" w:color="FF9900"/>
              <w:left w:val="threeDEngrave" w:sz="24" w:space="0" w:color="FF9900"/>
              <w:bottom w:val="threeDEngrave" w:sz="24" w:space="0" w:color="FF9900"/>
              <w:right w:val="nil"/>
            </w:tcBorders>
          </w:tcPr>
          <w:p w:rsidR="00953A2A" w:rsidRPr="003B0E93" w:rsidRDefault="00953A2A" w:rsidP="003B0E93">
            <w:pPr>
              <w:jc w:val="center"/>
              <w:rPr>
                <w:rFonts w:cs="Arial"/>
                <w:szCs w:val="22"/>
              </w:rPr>
            </w:pPr>
            <w:r w:rsidRPr="003B0E93">
              <w:rPr>
                <w:rFonts w:cs="Arial"/>
                <w:szCs w:val="22"/>
              </w:rPr>
              <w:br w:type="page"/>
            </w:r>
            <w:r w:rsidR="005A0797">
              <w:rPr>
                <w:rFonts w:cs="Arial"/>
                <w:noProof/>
                <w:szCs w:val="22"/>
                <w:lang w:eastAsia="en-US"/>
              </w:rPr>
              <w:pict>
                <v:shape id="Picture 19" o:spid="_x0000_i1042" type="#_x0000_t75" alt="huellas" style="width:41.85pt;height:43.55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953A2A" w:rsidRPr="003B0E93" w:rsidRDefault="00953A2A" w:rsidP="003B0E93">
            <w:r w:rsidRPr="003B0E93">
              <w:t>Ejercicio 8: Solución</w:t>
            </w:r>
          </w:p>
          <w:p w:rsidR="00953A2A" w:rsidRPr="003B0E93" w:rsidRDefault="00953A2A" w:rsidP="00953A2A">
            <w:pPr>
              <w:numPr>
                <w:ilvl w:val="0"/>
                <w:numId w:val="41"/>
              </w:numPr>
              <w:spacing w:before="120"/>
              <w:ind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 xml:space="preserve">información” del portal del CIISB y cuando ingrese al Centro de Gestión haga clic </w:t>
            </w:r>
            <w:r w:rsidRPr="003B0E93">
              <w:rPr>
                <w:rFonts w:cs="Arial"/>
                <w:szCs w:val="20"/>
              </w:rPr>
              <w:lastRenderedPageBreak/>
              <w:t>en “Crear un nuevo registro” en la izquierda.</w:t>
            </w:r>
          </w:p>
          <w:p w:rsidR="00953A2A" w:rsidRPr="003B0E93" w:rsidRDefault="00953A2A" w:rsidP="00953A2A">
            <w:pPr>
              <w:numPr>
                <w:ilvl w:val="0"/>
                <w:numId w:val="41"/>
              </w:numPr>
              <w:spacing w:before="120"/>
              <w:ind w:right="204"/>
              <w:rPr>
                <w:rFonts w:cs="Arial"/>
                <w:szCs w:val="20"/>
              </w:rPr>
            </w:pPr>
            <w:r w:rsidRPr="003B0E93">
              <w:rPr>
                <w:rFonts w:cs="Arial"/>
                <w:szCs w:val="20"/>
              </w:rPr>
              <w:t xml:space="preserve">En la sección “Registering Reference Records” encontrará el registro de “Detalles de contacto” y haga clic sobre el ícono de PC bajo la columna de formatos en línea. </w:t>
            </w:r>
          </w:p>
          <w:p w:rsidR="00953A2A" w:rsidRPr="003B0E93" w:rsidRDefault="00953A2A" w:rsidP="00953A2A">
            <w:pPr>
              <w:numPr>
                <w:ilvl w:val="0"/>
                <w:numId w:val="41"/>
              </w:numPr>
              <w:spacing w:before="120"/>
              <w:ind w:right="204"/>
              <w:rPr>
                <w:rFonts w:cs="Arial"/>
                <w:szCs w:val="20"/>
              </w:rPr>
            </w:pPr>
            <w:r w:rsidRPr="003B0E93">
              <w:rPr>
                <w:rFonts w:cs="Arial"/>
                <w:szCs w:val="20"/>
              </w:rPr>
              <w:t xml:space="preserve">Rellene los diferentes campos con la información requerida. </w:t>
            </w:r>
          </w:p>
          <w:p w:rsidR="00953A2A" w:rsidRPr="003B0E93" w:rsidRDefault="00953A2A" w:rsidP="00953A2A">
            <w:pPr>
              <w:numPr>
                <w:ilvl w:val="0"/>
                <w:numId w:val="41"/>
              </w:numPr>
              <w:spacing w:before="120"/>
              <w:ind w:right="204"/>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953A2A" w:rsidRPr="003B0E93" w:rsidRDefault="00953A2A" w:rsidP="00953A2A">
            <w:pPr>
              <w:spacing w:before="120"/>
              <w:ind w:right="204"/>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953A2A" w:rsidRPr="003B0E93" w:rsidRDefault="00953A2A" w:rsidP="00953A2A">
            <w:pPr>
              <w:numPr>
                <w:ilvl w:val="0"/>
                <w:numId w:val="41"/>
              </w:numPr>
              <w:spacing w:before="120"/>
              <w:ind w:right="204"/>
              <w:rPr>
                <w:rFonts w:cs="Arial"/>
                <w:szCs w:val="20"/>
              </w:rPr>
            </w:pPr>
            <w:r w:rsidRPr="003B0E93">
              <w:rPr>
                <w:rFonts w:cs="Arial"/>
                <w:szCs w:val="20"/>
              </w:rPr>
              <w:t>No todos los campos deben ser completados, pero los que están marcados con un asterisco (*) son obligatorios.</w:t>
            </w:r>
          </w:p>
          <w:p w:rsidR="00953A2A" w:rsidRPr="003B0E93" w:rsidRDefault="00953A2A" w:rsidP="00953A2A">
            <w:pPr>
              <w:numPr>
                <w:ilvl w:val="0"/>
                <w:numId w:val="41"/>
              </w:numPr>
              <w:spacing w:before="120"/>
              <w:ind w:right="204"/>
              <w:rPr>
                <w:rFonts w:cs="Arial"/>
                <w:szCs w:val="20"/>
              </w:rPr>
            </w:pPr>
            <w:r w:rsidRPr="003B0E93">
              <w:rPr>
                <w:rFonts w:cs="Arial"/>
                <w:szCs w:val="20"/>
              </w:rPr>
              <w:t xml:space="preserve">Esta sección contiene </w:t>
            </w:r>
            <w:r w:rsidR="00525591" w:rsidRPr="003B0E93">
              <w:rPr>
                <w:rFonts w:cs="Arial"/>
                <w:szCs w:val="20"/>
              </w:rPr>
              <w:t>tres</w:t>
            </w:r>
            <w:r w:rsidRPr="003B0E93">
              <w:rPr>
                <w:rFonts w:cs="Arial"/>
                <w:szCs w:val="20"/>
              </w:rPr>
              <w:t xml:space="preserve"> página</w:t>
            </w:r>
            <w:r w:rsidR="00525591" w:rsidRPr="003B0E93">
              <w:rPr>
                <w:rFonts w:cs="Arial"/>
                <w:szCs w:val="20"/>
              </w:rPr>
              <w:t>s</w:t>
            </w:r>
            <w:r w:rsidRPr="003B0E93">
              <w:rPr>
                <w:rFonts w:cs="Arial"/>
                <w:szCs w:val="20"/>
              </w:rPr>
              <w:t xml:space="preserve"> con campos a completar.</w:t>
            </w:r>
          </w:p>
          <w:p w:rsidR="00953A2A" w:rsidRPr="003B0E93" w:rsidRDefault="00953A2A" w:rsidP="00953A2A">
            <w:pPr>
              <w:numPr>
                <w:ilvl w:val="0"/>
                <w:numId w:val="41"/>
              </w:numPr>
              <w:spacing w:before="40"/>
              <w:ind w:right="202"/>
              <w:rPr>
                <w:rFonts w:cs="Arial"/>
                <w:szCs w:val="20"/>
              </w:rPr>
            </w:pPr>
            <w:r w:rsidRPr="003B0E93">
              <w:rPr>
                <w:rFonts w:cs="Arial"/>
                <w:szCs w:val="20"/>
              </w:rPr>
              <w:t>Los idiomas adicionales en los que los documentos están disponibles pueden seleccionarse haciendo clic en el botón “Especifique los idiomas”.</w:t>
            </w:r>
          </w:p>
          <w:p w:rsidR="00953A2A" w:rsidRPr="003B0E93" w:rsidRDefault="00953A2A" w:rsidP="00953A2A">
            <w:pPr>
              <w:numPr>
                <w:ilvl w:val="0"/>
                <w:numId w:val="41"/>
              </w:numPr>
              <w:spacing w:before="40"/>
              <w:ind w:right="202"/>
            </w:pPr>
            <w:r w:rsidRPr="003B0E93">
              <w:t>Para los campos de Contacto, Organización, y Elemento genético, se debe ingresar un enlace a registros previamente ingresados en cada categoría. La opción de crear un estos nuevos registros en esta instancia también es posible.</w:t>
            </w:r>
          </w:p>
          <w:p w:rsidR="00953A2A" w:rsidRPr="003B0E93" w:rsidRDefault="00953A2A" w:rsidP="00953A2A">
            <w:pPr>
              <w:numPr>
                <w:ilvl w:val="0"/>
                <w:numId w:val="41"/>
              </w:numPr>
              <w:spacing w:before="40"/>
              <w:ind w:right="202"/>
            </w:pPr>
            <w:r w:rsidRPr="003B0E93">
              <w:rPr>
                <w:rFonts w:cs="Arial"/>
                <w:szCs w:val="20"/>
              </w:rPr>
              <w:t xml:space="preserve">En la sección </w:t>
            </w:r>
            <w:r w:rsidRPr="002F4D0A">
              <w:rPr>
                <w:rFonts w:cs="Arial"/>
                <w:i/>
                <w:szCs w:val="20"/>
              </w:rPr>
              <w:t>Características del proceso de transformación</w:t>
            </w:r>
            <w:r w:rsidRPr="003B0E93">
              <w:rPr>
                <w:rFonts w:cs="Arial"/>
                <w:szCs w:val="20"/>
              </w:rPr>
              <w:t xml:space="preserve">, en el campo de </w:t>
            </w:r>
            <w:r w:rsidRPr="002F4D0A">
              <w:rPr>
                <w:rFonts w:cs="Arial"/>
                <w:i/>
                <w:szCs w:val="20"/>
              </w:rPr>
              <w:t>Técnicas utilizadas para la modificación</w:t>
            </w:r>
            <w:r w:rsidRPr="003B0E93">
              <w:rPr>
                <w:rFonts w:cs="Arial"/>
                <w:szCs w:val="20"/>
              </w:rPr>
              <w:t xml:space="preserve">, se puede seleccionar más de una opción. Se pueden seleccionar tipos adicionales de organización seleccionando el botón Otros, y escribiendo el nuevo tipo a registrar. Lo mismo aplica para los campos </w:t>
            </w:r>
            <w:r w:rsidRPr="002F4D0A">
              <w:rPr>
                <w:rFonts w:cs="Arial"/>
                <w:i/>
                <w:szCs w:val="20"/>
              </w:rPr>
              <w:t>Modified traits</w:t>
            </w:r>
            <w:r w:rsidRPr="003B0E93">
              <w:rPr>
                <w:rFonts w:cs="Arial"/>
                <w:szCs w:val="20"/>
              </w:rPr>
              <w:t xml:space="preserve"> y </w:t>
            </w:r>
            <w:r w:rsidRPr="002F4D0A">
              <w:rPr>
                <w:rFonts w:cs="Arial"/>
                <w:i/>
                <w:szCs w:val="20"/>
              </w:rPr>
              <w:t>Uso común del OVM.</w:t>
            </w:r>
          </w:p>
          <w:p w:rsidR="00953A2A" w:rsidRPr="003B0E93" w:rsidRDefault="00953A2A" w:rsidP="00953A2A">
            <w:pPr>
              <w:numPr>
                <w:ilvl w:val="0"/>
                <w:numId w:val="41"/>
              </w:numPr>
              <w:spacing w:before="40"/>
              <w:ind w:right="202"/>
            </w:pPr>
            <w:r w:rsidRPr="003B0E93">
              <w:rPr>
                <w:rFonts w:cs="Arial"/>
                <w:szCs w:val="20"/>
              </w:rPr>
              <w:t xml:space="preserve">Bajo la sección </w:t>
            </w:r>
            <w:r w:rsidRPr="003B0E93">
              <w:rPr>
                <w:rFonts w:cs="Arial"/>
                <w:i/>
                <w:szCs w:val="20"/>
              </w:rPr>
              <w:t xml:space="preserve">Métodos de </w:t>
            </w:r>
            <w:r w:rsidR="0066266A" w:rsidRPr="003B0E93">
              <w:rPr>
                <w:rFonts w:cs="Arial"/>
                <w:i/>
                <w:szCs w:val="20"/>
              </w:rPr>
              <w:t>detección</w:t>
            </w:r>
            <w:r w:rsidRPr="003B0E93">
              <w:rPr>
                <w:rFonts w:cs="Arial"/>
                <w:szCs w:val="20"/>
              </w:rPr>
              <w:t>, se pueden adicionar enlaces externos</w:t>
            </w:r>
            <w:r w:rsidR="0066266A" w:rsidRPr="003B0E93">
              <w:rPr>
                <w:rFonts w:cs="Arial"/>
                <w:szCs w:val="20"/>
              </w:rPr>
              <w:t xml:space="preserve"> como sitios web, archivos y otros registros dentro del portal, haciendo clic en los botones de </w:t>
            </w:r>
            <w:r w:rsidR="0066266A" w:rsidRPr="003B0E93">
              <w:rPr>
                <w:rFonts w:cs="Arial"/>
                <w:i/>
                <w:szCs w:val="20"/>
              </w:rPr>
              <w:t>Agregar sitio Web</w:t>
            </w:r>
            <w:r w:rsidR="0066266A" w:rsidRPr="003B0E93">
              <w:rPr>
                <w:rFonts w:cs="Arial"/>
                <w:szCs w:val="20"/>
              </w:rPr>
              <w:t xml:space="preserve">, </w:t>
            </w:r>
            <w:r w:rsidR="0066266A" w:rsidRPr="003B0E93">
              <w:rPr>
                <w:rFonts w:cs="Arial"/>
                <w:i/>
                <w:szCs w:val="20"/>
              </w:rPr>
              <w:t>Adjuntar archivo</w:t>
            </w:r>
            <w:r w:rsidR="0066266A" w:rsidRPr="003B0E93">
              <w:rPr>
                <w:rFonts w:cs="Arial"/>
                <w:szCs w:val="20"/>
              </w:rPr>
              <w:t xml:space="preserve"> o </w:t>
            </w:r>
            <w:r w:rsidR="0066266A" w:rsidRPr="003B0E93">
              <w:rPr>
                <w:rFonts w:cs="Arial"/>
                <w:i/>
                <w:szCs w:val="20"/>
              </w:rPr>
              <w:t>Lookup detection methods</w:t>
            </w:r>
            <w:r w:rsidR="0066266A" w:rsidRPr="003B0E93">
              <w:rPr>
                <w:rFonts w:cs="Arial"/>
                <w:szCs w:val="20"/>
              </w:rPr>
              <w:t>.</w:t>
            </w:r>
          </w:p>
          <w:p w:rsidR="00953A2A" w:rsidRPr="003B0E93" w:rsidRDefault="0066266A" w:rsidP="00953A2A">
            <w:pPr>
              <w:numPr>
                <w:ilvl w:val="0"/>
                <w:numId w:val="41"/>
              </w:numPr>
              <w:spacing w:before="40"/>
              <w:ind w:right="202"/>
            </w:pPr>
            <w:r w:rsidRPr="003B0E93">
              <w:rPr>
                <w:rFonts w:cs="Arial"/>
                <w:szCs w:val="20"/>
              </w:rPr>
              <w:t>Para este tipo de recurso no hay periodo para la confirmación o actualización de la información presentada.</w:t>
            </w:r>
          </w:p>
        </w:tc>
      </w:tr>
    </w:tbl>
    <w:p w:rsidR="00953A2A" w:rsidRPr="003B0E93" w:rsidRDefault="0066266A" w:rsidP="0066266A">
      <w:pPr>
        <w:pStyle w:val="Heading2"/>
      </w:pPr>
      <w:bookmarkStart w:id="13" w:name="_Toc339537338"/>
      <w:r w:rsidRPr="003B0E93">
        <w:lastRenderedPageBreak/>
        <w:t>Elemento genético</w:t>
      </w:r>
      <w:bookmarkEnd w:id="13"/>
    </w:p>
    <w:p w:rsidR="0066266A" w:rsidRPr="003B0E93" w:rsidRDefault="00525591" w:rsidP="0066266A">
      <w:r w:rsidRPr="003B0E93">
        <w:t>Este registro describe los diferentes tipos de elementos genéticos que pueden ser usados en la creación de nuevos OVM.</w:t>
      </w: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525591" w:rsidRPr="003B0E93" w:rsidTr="003B0E93">
        <w:trPr>
          <w:jc w:val="center"/>
        </w:trPr>
        <w:tc>
          <w:tcPr>
            <w:tcW w:w="1327" w:type="dxa"/>
            <w:tcBorders>
              <w:top w:val="threeDEngrave" w:sz="24" w:space="0" w:color="99CC00"/>
              <w:left w:val="threeDEngrave" w:sz="24" w:space="0" w:color="99CC00"/>
              <w:bottom w:val="threeDEngrave" w:sz="24" w:space="0" w:color="99CC00"/>
              <w:right w:val="nil"/>
            </w:tcBorders>
          </w:tcPr>
          <w:p w:rsidR="00525591" w:rsidRPr="003B0E93" w:rsidRDefault="00525591" w:rsidP="003B0E93">
            <w:pPr>
              <w:jc w:val="center"/>
              <w:rPr>
                <w:rFonts w:cs="Arial"/>
                <w:szCs w:val="22"/>
              </w:rPr>
            </w:pPr>
            <w:r w:rsidRPr="003B0E93">
              <w:rPr>
                <w:rFonts w:cs="Arial"/>
                <w:szCs w:val="22"/>
              </w:rPr>
              <w:br w:type="page"/>
            </w:r>
            <w:r w:rsidR="005A0797">
              <w:rPr>
                <w:rFonts w:cs="Arial"/>
                <w:noProof/>
                <w:szCs w:val="22"/>
                <w:lang w:eastAsia="en-US"/>
              </w:rPr>
              <w:pict>
                <v:shape id="Picture 20" o:spid="_x0000_i1043"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525591" w:rsidRPr="003B0E93" w:rsidRDefault="00525591" w:rsidP="00525591">
            <w:r w:rsidRPr="003B0E93">
              <w:t>Ejercicio 9: Registre un nuevo Elemento genético</w:t>
            </w:r>
          </w:p>
        </w:tc>
      </w:tr>
    </w:tbl>
    <w:p w:rsidR="00525591" w:rsidRPr="003B0E93" w:rsidRDefault="00525591" w:rsidP="00525591">
      <w:pPr>
        <w:rPr>
          <w:rFonts w:cs="Arial"/>
          <w:szCs w:val="22"/>
        </w:rPr>
      </w:pPr>
    </w:p>
    <w:p w:rsidR="00525591" w:rsidRPr="003B0E93" w:rsidRDefault="00525591" w:rsidP="00525591">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525591" w:rsidRPr="003B0E93" w:rsidTr="003B0E93">
        <w:trPr>
          <w:jc w:val="center"/>
        </w:trPr>
        <w:tc>
          <w:tcPr>
            <w:tcW w:w="1312" w:type="dxa"/>
            <w:tcBorders>
              <w:top w:val="threeDEngrave" w:sz="24" w:space="0" w:color="FF9900"/>
              <w:left w:val="threeDEngrave" w:sz="24" w:space="0" w:color="FF9900"/>
              <w:bottom w:val="threeDEngrave" w:sz="24" w:space="0" w:color="FF9900"/>
              <w:right w:val="nil"/>
            </w:tcBorders>
          </w:tcPr>
          <w:p w:rsidR="00525591" w:rsidRPr="003B0E93" w:rsidRDefault="00525591" w:rsidP="003B0E93">
            <w:pPr>
              <w:jc w:val="center"/>
              <w:rPr>
                <w:rFonts w:cs="Arial"/>
                <w:szCs w:val="22"/>
              </w:rPr>
            </w:pPr>
            <w:r w:rsidRPr="003B0E93">
              <w:rPr>
                <w:rFonts w:cs="Arial"/>
                <w:szCs w:val="22"/>
              </w:rPr>
              <w:lastRenderedPageBreak/>
              <w:br w:type="page"/>
            </w:r>
            <w:r w:rsidR="005A0797">
              <w:rPr>
                <w:rFonts w:cs="Arial"/>
                <w:noProof/>
                <w:szCs w:val="22"/>
                <w:lang w:eastAsia="en-US"/>
              </w:rPr>
              <w:pict>
                <v:shape id="Picture 21" o:spid="_x0000_i1044" type="#_x0000_t75" alt="huellas" style="width:41.85pt;height:43.55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525591" w:rsidRPr="003B0E93" w:rsidRDefault="00525591" w:rsidP="003B0E93">
            <w:r w:rsidRPr="003B0E93">
              <w:t>Ejercicio 9: Solución</w:t>
            </w:r>
          </w:p>
          <w:p w:rsidR="00525591" w:rsidRPr="003B0E93" w:rsidRDefault="00525591" w:rsidP="00525591">
            <w:pPr>
              <w:numPr>
                <w:ilvl w:val="0"/>
                <w:numId w:val="49"/>
              </w:numPr>
              <w:spacing w:before="120"/>
              <w:ind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525591" w:rsidRPr="003B0E93" w:rsidRDefault="00525591" w:rsidP="00525591">
            <w:pPr>
              <w:numPr>
                <w:ilvl w:val="0"/>
                <w:numId w:val="49"/>
              </w:numPr>
              <w:spacing w:before="120"/>
              <w:ind w:right="204"/>
              <w:rPr>
                <w:rFonts w:cs="Arial"/>
                <w:szCs w:val="20"/>
              </w:rPr>
            </w:pPr>
            <w:r w:rsidRPr="003B0E93">
              <w:rPr>
                <w:rFonts w:cs="Arial"/>
                <w:szCs w:val="20"/>
              </w:rPr>
              <w:t xml:space="preserve">En la sección “Registering Reference Records” encontrará el registro de “Detalles de contacto” y haga clic sobre el ícono de PC bajo la columna de formatos en línea. </w:t>
            </w:r>
          </w:p>
          <w:p w:rsidR="00525591" w:rsidRPr="003B0E93" w:rsidRDefault="00525591" w:rsidP="00525591">
            <w:pPr>
              <w:numPr>
                <w:ilvl w:val="0"/>
                <w:numId w:val="49"/>
              </w:numPr>
              <w:spacing w:before="120"/>
              <w:ind w:right="204"/>
              <w:rPr>
                <w:rFonts w:cs="Arial"/>
                <w:szCs w:val="20"/>
              </w:rPr>
            </w:pPr>
            <w:r w:rsidRPr="003B0E93">
              <w:rPr>
                <w:rFonts w:cs="Arial"/>
                <w:szCs w:val="20"/>
              </w:rPr>
              <w:t xml:space="preserve">Rellene los diferentes campos con la información requerida. </w:t>
            </w:r>
          </w:p>
          <w:p w:rsidR="00525591" w:rsidRPr="003B0E93" w:rsidRDefault="00525591" w:rsidP="00525591">
            <w:pPr>
              <w:numPr>
                <w:ilvl w:val="0"/>
                <w:numId w:val="49"/>
              </w:numPr>
              <w:spacing w:before="120"/>
              <w:ind w:right="204"/>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525591" w:rsidRPr="003B0E93" w:rsidRDefault="00525591" w:rsidP="00525591">
            <w:pPr>
              <w:spacing w:before="120"/>
              <w:ind w:right="204"/>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525591" w:rsidRPr="003B0E93" w:rsidRDefault="00525591" w:rsidP="00525591">
            <w:pPr>
              <w:numPr>
                <w:ilvl w:val="0"/>
                <w:numId w:val="49"/>
              </w:numPr>
              <w:spacing w:before="120"/>
              <w:ind w:right="204"/>
              <w:rPr>
                <w:rFonts w:cs="Arial"/>
                <w:szCs w:val="20"/>
              </w:rPr>
            </w:pPr>
            <w:r w:rsidRPr="003B0E93">
              <w:rPr>
                <w:rFonts w:cs="Arial"/>
                <w:szCs w:val="20"/>
              </w:rPr>
              <w:t>No todos los campos deben ser completados, pero los que están marcados con un asterisco (*) son obligatorios.</w:t>
            </w:r>
          </w:p>
          <w:p w:rsidR="00525591" w:rsidRPr="003B0E93" w:rsidRDefault="00525591" w:rsidP="00525591">
            <w:pPr>
              <w:numPr>
                <w:ilvl w:val="0"/>
                <w:numId w:val="49"/>
              </w:numPr>
              <w:spacing w:before="120"/>
              <w:ind w:right="204"/>
              <w:rPr>
                <w:rFonts w:cs="Arial"/>
                <w:szCs w:val="20"/>
              </w:rPr>
            </w:pPr>
            <w:r w:rsidRPr="003B0E93">
              <w:rPr>
                <w:rFonts w:cs="Arial"/>
                <w:szCs w:val="20"/>
              </w:rPr>
              <w:t>Esta sección contiene dos páginas con campos a completar.</w:t>
            </w:r>
          </w:p>
          <w:p w:rsidR="00525591" w:rsidRPr="003B0E93" w:rsidRDefault="00525591" w:rsidP="00525591">
            <w:pPr>
              <w:numPr>
                <w:ilvl w:val="0"/>
                <w:numId w:val="49"/>
              </w:numPr>
              <w:spacing w:before="40"/>
              <w:ind w:right="202"/>
              <w:rPr>
                <w:rFonts w:cs="Arial"/>
                <w:szCs w:val="20"/>
              </w:rPr>
            </w:pPr>
            <w:r w:rsidRPr="003B0E93">
              <w:rPr>
                <w:rFonts w:cs="Arial"/>
                <w:szCs w:val="20"/>
              </w:rPr>
              <w:t>Los idiomas adicionales en los que los documentos están disponibles pueden seleccionarse haciendo clic en el botón “Especifique los idiomas”.</w:t>
            </w:r>
          </w:p>
          <w:p w:rsidR="00525591" w:rsidRPr="003B0E93" w:rsidRDefault="00525591" w:rsidP="00525591">
            <w:pPr>
              <w:numPr>
                <w:ilvl w:val="0"/>
                <w:numId w:val="49"/>
              </w:numPr>
              <w:spacing w:before="40"/>
              <w:ind w:right="202"/>
            </w:pPr>
            <w:r w:rsidRPr="003B0E93">
              <w:t>Para el campo Organismo, se debe ingresar un enlace a registros previamente ingresados en cada categoría. La opción de crear un estos nuevos registros en esta instancia también es posible.</w:t>
            </w:r>
          </w:p>
          <w:p w:rsidR="00525591" w:rsidRPr="003B0E93" w:rsidRDefault="00525591" w:rsidP="00525591">
            <w:pPr>
              <w:numPr>
                <w:ilvl w:val="0"/>
                <w:numId w:val="49"/>
              </w:numPr>
              <w:spacing w:before="40"/>
              <w:ind w:right="202"/>
            </w:pPr>
            <w:r w:rsidRPr="003B0E93">
              <w:t xml:space="preserve">Bajo la sección </w:t>
            </w:r>
            <w:r w:rsidRPr="003B0E93">
              <w:rPr>
                <w:i/>
              </w:rPr>
              <w:t>Información general</w:t>
            </w:r>
            <w:r w:rsidRPr="003B0E93">
              <w:t xml:space="preserve">, en el campo categoría, sólo se puede seleccionar una opción. Se pueden seleccionar tipos adicionales de categorías seleccionando el botón </w:t>
            </w:r>
            <w:r w:rsidRPr="003B0E93">
              <w:rPr>
                <w:i/>
              </w:rPr>
              <w:t>Otros</w:t>
            </w:r>
            <w:r w:rsidRPr="003B0E93">
              <w:t xml:space="preserve"> y escribiendo el nuevo tipo de categoría a registrar.</w:t>
            </w:r>
          </w:p>
          <w:p w:rsidR="00525591" w:rsidRPr="003B0E93" w:rsidRDefault="00525591" w:rsidP="00525591">
            <w:pPr>
              <w:numPr>
                <w:ilvl w:val="0"/>
                <w:numId w:val="49"/>
              </w:numPr>
              <w:spacing w:before="40"/>
              <w:ind w:right="202"/>
            </w:pPr>
            <w:r w:rsidRPr="003B0E93">
              <w:rPr>
                <w:rFonts w:cs="Arial"/>
                <w:szCs w:val="20"/>
              </w:rPr>
              <w:t xml:space="preserve">Bajo </w:t>
            </w:r>
            <w:r w:rsidRPr="003B0E93">
              <w:t xml:space="preserve">la sección </w:t>
            </w:r>
            <w:r w:rsidRPr="003B0E93">
              <w:rPr>
                <w:i/>
              </w:rPr>
              <w:t>Información general</w:t>
            </w:r>
            <w:r w:rsidRPr="003B0E93">
              <w:t xml:space="preserve">, se debe especificar si la molécula es una molécula sintética respondiendo la pregunta </w:t>
            </w:r>
            <w:r w:rsidRPr="003B0E93">
              <w:rPr>
                <w:i/>
              </w:rPr>
              <w:t>¿Es el gen / la secuencia de ADN una molécula sintética?</w:t>
            </w:r>
          </w:p>
          <w:p w:rsidR="00525591" w:rsidRPr="003B0E93" w:rsidRDefault="00525591" w:rsidP="003B0E93">
            <w:pPr>
              <w:numPr>
                <w:ilvl w:val="0"/>
                <w:numId w:val="49"/>
              </w:numPr>
              <w:spacing w:before="40"/>
              <w:ind w:right="202"/>
            </w:pPr>
            <w:r w:rsidRPr="003B0E93">
              <w:t xml:space="preserve">En la sección </w:t>
            </w:r>
            <w:r w:rsidRPr="003B0E93">
              <w:rPr>
                <w:i/>
              </w:rPr>
              <w:t>Información adicional</w:t>
            </w:r>
            <w:r w:rsidRPr="003B0E93">
              <w:t xml:space="preserve"> se pueden agregar sitios Web o archivos relevantes seleccionando los botones </w:t>
            </w:r>
            <w:r w:rsidRPr="003B0E93">
              <w:rPr>
                <w:i/>
              </w:rPr>
              <w:t>Agregar sitio Web</w:t>
            </w:r>
            <w:r w:rsidRPr="003B0E93">
              <w:t xml:space="preserve"> o </w:t>
            </w:r>
            <w:r w:rsidRPr="003B0E93">
              <w:rPr>
                <w:i/>
              </w:rPr>
              <w:t>Adjuntar archivo</w:t>
            </w:r>
            <w:proofErr w:type="gramStart"/>
            <w:r w:rsidRPr="003B0E93">
              <w:rPr>
                <w:i/>
              </w:rPr>
              <w:t>.</w:t>
            </w:r>
            <w:r w:rsidRPr="003B0E93">
              <w:rPr>
                <w:rFonts w:cs="Arial"/>
                <w:szCs w:val="20"/>
              </w:rPr>
              <w:t>.</w:t>
            </w:r>
            <w:proofErr w:type="gramEnd"/>
          </w:p>
          <w:p w:rsidR="00525591" w:rsidRPr="003B0E93" w:rsidRDefault="00525591" w:rsidP="00525591">
            <w:pPr>
              <w:numPr>
                <w:ilvl w:val="0"/>
                <w:numId w:val="49"/>
              </w:numPr>
              <w:spacing w:before="40"/>
              <w:ind w:right="202"/>
            </w:pPr>
            <w:r w:rsidRPr="003B0E93">
              <w:rPr>
                <w:rFonts w:cs="Arial"/>
                <w:szCs w:val="20"/>
              </w:rPr>
              <w:t>Para este tipo de recurso no hay periodo para la confirmación o actualización de la información presentada.</w:t>
            </w:r>
          </w:p>
        </w:tc>
      </w:tr>
    </w:tbl>
    <w:p w:rsidR="00525591" w:rsidRPr="003B0E93" w:rsidRDefault="00525591" w:rsidP="0066266A"/>
    <w:p w:rsidR="00525591" w:rsidRPr="003B0E93" w:rsidRDefault="00525591" w:rsidP="00525591">
      <w:pPr>
        <w:pStyle w:val="Heading2"/>
      </w:pPr>
      <w:bookmarkStart w:id="14" w:name="_Toc339537339"/>
      <w:r w:rsidRPr="003B0E93">
        <w:t>Organismo</w:t>
      </w:r>
      <w:bookmarkEnd w:id="14"/>
    </w:p>
    <w:p w:rsidR="00F3435F" w:rsidRPr="003B0E93" w:rsidRDefault="00F3435F">
      <w:pPr>
        <w:spacing w:after="40"/>
        <w:ind w:right="204"/>
        <w:jc w:val="center"/>
        <w:rPr>
          <w:rFonts w:cs="Arial"/>
          <w:szCs w:val="22"/>
        </w:rPr>
      </w:pPr>
    </w:p>
    <w:p w:rsidR="00525591" w:rsidRPr="003B0E93" w:rsidRDefault="00525591" w:rsidP="00525591">
      <w:pPr>
        <w:spacing w:after="40"/>
        <w:ind w:right="204"/>
        <w:rPr>
          <w:rFonts w:cs="Arial"/>
          <w:szCs w:val="22"/>
        </w:rPr>
      </w:pPr>
      <w:r w:rsidRPr="003B0E93">
        <w:rPr>
          <w:rFonts w:cs="Arial"/>
          <w:szCs w:val="22"/>
        </w:rPr>
        <w:t>Este registro de referencia describe las características de organismos recipientes o donantes (no OVM), de los cuales</w:t>
      </w:r>
      <w:r w:rsidR="003B0E93" w:rsidRPr="003B0E93">
        <w:rPr>
          <w:rFonts w:cs="Arial"/>
          <w:szCs w:val="22"/>
        </w:rPr>
        <w:t xml:space="preserve"> </w:t>
      </w:r>
      <w:r w:rsidRPr="003B0E93">
        <w:rPr>
          <w:rFonts w:cs="Arial"/>
          <w:szCs w:val="22"/>
        </w:rPr>
        <w:t>vienen los genes usados para los procesos de transformación genética.</w:t>
      </w:r>
    </w:p>
    <w:p w:rsidR="00525591" w:rsidRPr="003B0E93" w:rsidRDefault="00525591" w:rsidP="00525591">
      <w:pPr>
        <w:spacing w:after="40"/>
        <w:ind w:right="204"/>
        <w:rPr>
          <w:rFonts w:cs="Arial"/>
          <w:szCs w:val="22"/>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525591" w:rsidRPr="003B0E93" w:rsidTr="003B0E93">
        <w:trPr>
          <w:jc w:val="center"/>
        </w:trPr>
        <w:tc>
          <w:tcPr>
            <w:tcW w:w="1327" w:type="dxa"/>
            <w:tcBorders>
              <w:top w:val="threeDEngrave" w:sz="24" w:space="0" w:color="99CC00"/>
              <w:left w:val="threeDEngrave" w:sz="24" w:space="0" w:color="99CC00"/>
              <w:bottom w:val="threeDEngrave" w:sz="24" w:space="0" w:color="99CC00"/>
              <w:right w:val="nil"/>
            </w:tcBorders>
          </w:tcPr>
          <w:p w:rsidR="00525591" w:rsidRPr="003B0E93" w:rsidRDefault="00525591" w:rsidP="003B0E93">
            <w:pPr>
              <w:jc w:val="center"/>
              <w:rPr>
                <w:rFonts w:cs="Arial"/>
                <w:szCs w:val="22"/>
              </w:rPr>
            </w:pPr>
            <w:r w:rsidRPr="003B0E93">
              <w:rPr>
                <w:rFonts w:cs="Arial"/>
                <w:szCs w:val="22"/>
              </w:rPr>
              <w:lastRenderedPageBreak/>
              <w:br w:type="page"/>
            </w:r>
            <w:r w:rsidR="005A0797">
              <w:rPr>
                <w:rFonts w:cs="Arial"/>
                <w:noProof/>
                <w:szCs w:val="22"/>
                <w:lang w:eastAsia="en-US"/>
              </w:rPr>
              <w:pict>
                <v:shape id="Picture 22" o:spid="_x0000_i1045" type="#_x0000_t75" alt="mouse" style="width:41pt;height:43.55pt;visibility:visible;mso-wrap-style:square">
                  <v:imagedata r:id="rId11" o:title="mouse"/>
                </v:shape>
              </w:pict>
            </w:r>
          </w:p>
        </w:tc>
        <w:tc>
          <w:tcPr>
            <w:tcW w:w="6988" w:type="dxa"/>
            <w:tcBorders>
              <w:top w:val="threeDEngrave" w:sz="24" w:space="0" w:color="99CC00"/>
              <w:left w:val="nil"/>
              <w:bottom w:val="threeDEngrave" w:sz="24" w:space="0" w:color="99CC00"/>
              <w:right w:val="threeDEngrave" w:sz="24" w:space="0" w:color="99CC00"/>
            </w:tcBorders>
            <w:vAlign w:val="center"/>
          </w:tcPr>
          <w:p w:rsidR="00525591" w:rsidRPr="003B0E93" w:rsidRDefault="00525591" w:rsidP="00525591">
            <w:r w:rsidRPr="003B0E93">
              <w:t>Ejercicio 10: Registre un nuevo Organismo</w:t>
            </w:r>
          </w:p>
        </w:tc>
      </w:tr>
    </w:tbl>
    <w:p w:rsidR="00525591" w:rsidRPr="003B0E93" w:rsidRDefault="00525591" w:rsidP="00525591">
      <w:pPr>
        <w:rPr>
          <w:rFonts w:cs="Arial"/>
          <w:szCs w:val="22"/>
        </w:rPr>
      </w:pPr>
    </w:p>
    <w:p w:rsidR="00525591" w:rsidRPr="003B0E93" w:rsidRDefault="00525591" w:rsidP="00525591">
      <w:pPr>
        <w:rPr>
          <w:rFonts w:cs="Arial"/>
          <w:szCs w:val="22"/>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525591" w:rsidRPr="003B0E93" w:rsidTr="003B0E93">
        <w:trPr>
          <w:jc w:val="center"/>
        </w:trPr>
        <w:tc>
          <w:tcPr>
            <w:tcW w:w="1312" w:type="dxa"/>
            <w:tcBorders>
              <w:top w:val="threeDEngrave" w:sz="24" w:space="0" w:color="FF9900"/>
              <w:left w:val="threeDEngrave" w:sz="24" w:space="0" w:color="FF9900"/>
              <w:bottom w:val="threeDEngrave" w:sz="24" w:space="0" w:color="FF9900"/>
              <w:right w:val="nil"/>
            </w:tcBorders>
          </w:tcPr>
          <w:p w:rsidR="00525591" w:rsidRPr="003B0E93" w:rsidRDefault="00525591" w:rsidP="003B0E93">
            <w:pPr>
              <w:jc w:val="center"/>
              <w:rPr>
                <w:rFonts w:cs="Arial"/>
                <w:szCs w:val="22"/>
              </w:rPr>
            </w:pPr>
            <w:r w:rsidRPr="003B0E93">
              <w:rPr>
                <w:rFonts w:cs="Arial"/>
                <w:szCs w:val="22"/>
              </w:rPr>
              <w:br w:type="page"/>
            </w:r>
            <w:r w:rsidR="005A0797">
              <w:rPr>
                <w:rFonts w:cs="Arial"/>
                <w:noProof/>
                <w:szCs w:val="22"/>
                <w:lang w:eastAsia="en-US"/>
              </w:rPr>
              <w:pict>
                <v:shape id="Picture 23" o:spid="_x0000_i1046" type="#_x0000_t75" alt="huellas" style="width:41.85pt;height:43.55pt;visibility:visible;mso-wrap-style:square">
                  <v:imagedata r:id="rId12" o:title="huellas"/>
                </v:shape>
              </w:pict>
            </w:r>
          </w:p>
        </w:tc>
        <w:tc>
          <w:tcPr>
            <w:tcW w:w="6935" w:type="dxa"/>
            <w:tcBorders>
              <w:top w:val="threeDEngrave" w:sz="24" w:space="0" w:color="FF9900"/>
              <w:left w:val="nil"/>
              <w:bottom w:val="threeDEngrave" w:sz="24" w:space="0" w:color="FF9900"/>
              <w:right w:val="threeDEngrave" w:sz="24" w:space="0" w:color="FF9900"/>
            </w:tcBorders>
            <w:vAlign w:val="center"/>
          </w:tcPr>
          <w:p w:rsidR="00525591" w:rsidRPr="003B0E93" w:rsidRDefault="00525591" w:rsidP="003B0E93">
            <w:r w:rsidRPr="003B0E93">
              <w:t>Ejercicio 10: Solución</w:t>
            </w:r>
          </w:p>
          <w:p w:rsidR="00C96B7A" w:rsidRPr="003B0E93" w:rsidRDefault="00C96B7A" w:rsidP="00C96B7A">
            <w:pPr>
              <w:numPr>
                <w:ilvl w:val="0"/>
                <w:numId w:val="50"/>
              </w:numPr>
              <w:spacing w:before="120"/>
              <w:ind w:right="204"/>
              <w:rPr>
                <w:rFonts w:cs="Arial"/>
                <w:szCs w:val="20"/>
              </w:rPr>
            </w:pPr>
            <w:r w:rsidRPr="003B0E93">
              <w:rPr>
                <w:rFonts w:cs="Arial"/>
                <w:szCs w:val="20"/>
              </w:rPr>
              <w:t>Ingrese en la sección de “Registrar</w:t>
            </w:r>
            <w:r w:rsidR="003B0E93" w:rsidRPr="003B0E93">
              <w:rPr>
                <w:rFonts w:cs="Arial"/>
                <w:szCs w:val="20"/>
              </w:rPr>
              <w:t xml:space="preserve"> </w:t>
            </w:r>
            <w:r w:rsidRPr="003B0E93">
              <w:rPr>
                <w:rFonts w:cs="Arial"/>
                <w:szCs w:val="20"/>
              </w:rPr>
              <w:t>información” del portal del CIISB y cuando ingrese al Centro de Gestión haga clic en “Crear un nuevo registro” en la izquierda.</w:t>
            </w:r>
          </w:p>
          <w:p w:rsidR="00C96B7A" w:rsidRPr="003B0E93" w:rsidRDefault="00C96B7A" w:rsidP="00C96B7A">
            <w:pPr>
              <w:numPr>
                <w:ilvl w:val="0"/>
                <w:numId w:val="50"/>
              </w:numPr>
              <w:spacing w:before="120"/>
              <w:ind w:right="204"/>
              <w:rPr>
                <w:rFonts w:cs="Arial"/>
                <w:szCs w:val="20"/>
              </w:rPr>
            </w:pPr>
            <w:r w:rsidRPr="003B0E93">
              <w:rPr>
                <w:rFonts w:cs="Arial"/>
                <w:szCs w:val="20"/>
              </w:rPr>
              <w:t xml:space="preserve">En la sección “Registering Reference Records” encontrará el registro de “Detalles de contacto” y haga clic sobre el ícono de PC bajo la columna de formatos en línea. </w:t>
            </w:r>
          </w:p>
          <w:p w:rsidR="00C96B7A" w:rsidRPr="003B0E93" w:rsidRDefault="00C96B7A" w:rsidP="00C96B7A">
            <w:pPr>
              <w:numPr>
                <w:ilvl w:val="0"/>
                <w:numId w:val="50"/>
              </w:numPr>
              <w:spacing w:before="120"/>
              <w:ind w:right="204"/>
              <w:rPr>
                <w:rFonts w:cs="Arial"/>
                <w:szCs w:val="20"/>
              </w:rPr>
            </w:pPr>
            <w:r w:rsidRPr="003B0E93">
              <w:rPr>
                <w:rFonts w:cs="Arial"/>
                <w:szCs w:val="20"/>
              </w:rPr>
              <w:t xml:space="preserve">Rellene los diferentes campos con la información requerida. </w:t>
            </w:r>
          </w:p>
          <w:p w:rsidR="00C96B7A" w:rsidRPr="003B0E93" w:rsidRDefault="00C96B7A" w:rsidP="00C96B7A">
            <w:pPr>
              <w:numPr>
                <w:ilvl w:val="0"/>
                <w:numId w:val="50"/>
              </w:numPr>
              <w:spacing w:before="120"/>
              <w:ind w:right="204"/>
              <w:rPr>
                <w:rFonts w:cs="Arial"/>
                <w:szCs w:val="20"/>
              </w:rPr>
            </w:pPr>
            <w:r w:rsidRPr="003B0E93">
              <w:rPr>
                <w:rFonts w:cs="Arial"/>
                <w:szCs w:val="20"/>
              </w:rPr>
              <w:t xml:space="preserve">Una vez que todos los campos hayan sido completados, haga clic en </w:t>
            </w:r>
            <w:r w:rsidRPr="003B0E93">
              <w:rPr>
                <w:rFonts w:cs="Arial"/>
                <w:i/>
                <w:szCs w:val="20"/>
              </w:rPr>
              <w:t xml:space="preserve">Guardar Cambios </w:t>
            </w:r>
            <w:r w:rsidRPr="003B0E93">
              <w:rPr>
                <w:rFonts w:cs="Arial"/>
                <w:szCs w:val="20"/>
              </w:rPr>
              <w:t>en la parte inferior de la página.</w:t>
            </w:r>
          </w:p>
          <w:p w:rsidR="00C96B7A" w:rsidRPr="003B0E93" w:rsidRDefault="00C96B7A" w:rsidP="00C96B7A">
            <w:pPr>
              <w:spacing w:before="120"/>
              <w:ind w:right="204"/>
              <w:rPr>
                <w:rFonts w:cs="Arial"/>
                <w:b/>
                <w:bCs/>
                <w:i/>
                <w:iCs/>
                <w:szCs w:val="20"/>
              </w:rPr>
            </w:pPr>
            <w:r w:rsidRPr="003B0E93">
              <w:rPr>
                <w:rFonts w:cs="Arial"/>
                <w:b/>
                <w:bCs/>
                <w:i/>
                <w:iCs/>
                <w:color w:val="FF0000"/>
                <w:szCs w:val="20"/>
              </w:rPr>
              <w:t xml:space="preserve">Notas: </w:t>
            </w:r>
            <w:r w:rsidRPr="003B0E93">
              <w:rPr>
                <w:rFonts w:cs="Arial"/>
                <w:b/>
                <w:bCs/>
                <w:i/>
                <w:iCs/>
                <w:szCs w:val="20"/>
              </w:rPr>
              <w:t>Tenga presente lo siguiente.</w:t>
            </w:r>
          </w:p>
          <w:p w:rsidR="00C96B7A" w:rsidRPr="003B0E93" w:rsidRDefault="00C96B7A" w:rsidP="00C96B7A">
            <w:pPr>
              <w:numPr>
                <w:ilvl w:val="0"/>
                <w:numId w:val="50"/>
              </w:numPr>
              <w:spacing w:before="120"/>
              <w:ind w:right="204"/>
              <w:rPr>
                <w:rFonts w:cs="Arial"/>
                <w:szCs w:val="20"/>
              </w:rPr>
            </w:pPr>
            <w:r w:rsidRPr="003B0E93">
              <w:rPr>
                <w:rFonts w:cs="Arial"/>
                <w:szCs w:val="20"/>
              </w:rPr>
              <w:t>No todos los campos deben ser completados, pero los que están marcados con un asterisco (*) son obligatorios.</w:t>
            </w:r>
          </w:p>
          <w:p w:rsidR="00C96B7A" w:rsidRPr="003B0E93" w:rsidRDefault="00C96B7A" w:rsidP="00C96B7A">
            <w:pPr>
              <w:numPr>
                <w:ilvl w:val="0"/>
                <w:numId w:val="50"/>
              </w:numPr>
              <w:spacing w:before="120"/>
              <w:ind w:right="204"/>
              <w:rPr>
                <w:rFonts w:cs="Arial"/>
                <w:szCs w:val="20"/>
              </w:rPr>
            </w:pPr>
            <w:r w:rsidRPr="003B0E93">
              <w:rPr>
                <w:rFonts w:cs="Arial"/>
                <w:szCs w:val="20"/>
              </w:rPr>
              <w:t>Esta sección contiene tres páginas con campos a completar.</w:t>
            </w:r>
          </w:p>
          <w:p w:rsidR="00525591" w:rsidRPr="003B0E93" w:rsidRDefault="00C96B7A" w:rsidP="00C96B7A">
            <w:pPr>
              <w:numPr>
                <w:ilvl w:val="0"/>
                <w:numId w:val="50"/>
              </w:numPr>
              <w:spacing w:before="40"/>
              <w:ind w:right="202"/>
              <w:rPr>
                <w:rFonts w:cs="Arial"/>
                <w:szCs w:val="20"/>
              </w:rPr>
            </w:pPr>
            <w:r w:rsidRPr="003B0E93">
              <w:rPr>
                <w:rFonts w:cs="Arial"/>
                <w:szCs w:val="20"/>
              </w:rPr>
              <w:t>Los idiomas adicionales en los que los documentos están disponibles pueden seleccionarse haciendo clic en el botón “Especifique los idiomas”.</w:t>
            </w:r>
          </w:p>
          <w:p w:rsidR="00C96B7A" w:rsidRPr="003B0E93" w:rsidRDefault="00C96B7A" w:rsidP="00C96B7A">
            <w:pPr>
              <w:numPr>
                <w:ilvl w:val="0"/>
                <w:numId w:val="50"/>
              </w:numPr>
              <w:spacing w:before="40"/>
              <w:ind w:right="202"/>
              <w:rPr>
                <w:rFonts w:cs="Arial"/>
                <w:szCs w:val="20"/>
              </w:rPr>
            </w:pPr>
            <w:r w:rsidRPr="003B0E93">
              <w:rPr>
                <w:rFonts w:cs="Arial"/>
                <w:szCs w:val="20"/>
              </w:rPr>
              <w:t xml:space="preserve">En la sección </w:t>
            </w:r>
            <w:r w:rsidRPr="003B0E93">
              <w:rPr>
                <w:rFonts w:cs="Arial"/>
                <w:i/>
                <w:szCs w:val="20"/>
              </w:rPr>
              <w:t>Información del Organismo</w:t>
            </w:r>
            <w:r w:rsidRPr="003B0E93">
              <w:rPr>
                <w:rFonts w:cs="Arial"/>
                <w:szCs w:val="20"/>
              </w:rPr>
              <w:t xml:space="preserve">, en el campo </w:t>
            </w:r>
            <w:r w:rsidRPr="003B0E93">
              <w:rPr>
                <w:rFonts w:cs="Arial"/>
                <w:i/>
                <w:szCs w:val="20"/>
              </w:rPr>
              <w:t xml:space="preserve">Clasificación Taxonómica, </w:t>
            </w:r>
            <w:r w:rsidRPr="003B0E93">
              <w:rPr>
                <w:rFonts w:cs="Arial"/>
                <w:szCs w:val="20"/>
              </w:rPr>
              <w:t xml:space="preserve">el nombre común o científico de las </w:t>
            </w:r>
            <w:r w:rsidR="009443C4" w:rsidRPr="003B0E93">
              <w:rPr>
                <w:rFonts w:cs="Arial"/>
                <w:szCs w:val="20"/>
              </w:rPr>
              <w:t xml:space="preserve">especies a registrar puede ser buscado escribiendo el nombre en el campo dado y seleccionando el botón </w:t>
            </w:r>
            <w:r w:rsidR="009443C4" w:rsidRPr="003B0E93">
              <w:rPr>
                <w:rFonts w:cs="Arial"/>
                <w:i/>
                <w:szCs w:val="20"/>
              </w:rPr>
              <w:t>Buscar</w:t>
            </w:r>
            <w:r w:rsidR="009443C4" w:rsidRPr="003B0E93">
              <w:rPr>
                <w:rFonts w:cs="Arial"/>
                <w:szCs w:val="20"/>
              </w:rPr>
              <w:t xml:space="preserve">. Al hacer esto, se presentará una lista con ítems que concordaron con los criterios de búsqueda. Puede elegir cualquiera de estos ítems seleccionándolos. En esta misma sección, también puede agregar nombres científicos alternativos haciendo clic en el botón </w:t>
            </w:r>
            <w:r w:rsidR="009443C4" w:rsidRPr="003B0E93">
              <w:rPr>
                <w:rFonts w:cs="Arial"/>
                <w:i/>
                <w:szCs w:val="20"/>
              </w:rPr>
              <w:t>Agregar un tema</w:t>
            </w:r>
            <w:r w:rsidR="009443C4" w:rsidRPr="003B0E93">
              <w:rPr>
                <w:rFonts w:cs="Arial"/>
                <w:szCs w:val="20"/>
              </w:rPr>
              <w:t xml:space="preserve">. Esto también aplica para el campo </w:t>
            </w:r>
            <w:r w:rsidR="009443C4" w:rsidRPr="003B0E93">
              <w:rPr>
                <w:rFonts w:cs="Arial"/>
                <w:i/>
                <w:szCs w:val="20"/>
              </w:rPr>
              <w:t>Nombres comunes.</w:t>
            </w:r>
          </w:p>
          <w:p w:rsidR="00525591" w:rsidRPr="003B0E93" w:rsidRDefault="005A0797" w:rsidP="003B0E93">
            <w:pPr>
              <w:spacing w:before="40"/>
              <w:ind w:left="720" w:right="202"/>
            </w:pPr>
            <w:r>
              <w:rPr>
                <w:noProof/>
                <w:lang w:eastAsia="en-US"/>
              </w:rPr>
              <w:pict>
                <v:shape id="Picture 3" o:spid="_x0000_i1047" type="#_x0000_t75" style="width:288.85pt;height:154.05pt;visibility:visible;mso-wrap-style:square">
                  <v:imagedata r:id="rId15" o:title="" croptop="25088f" cropbottom="16928f" cropleft="19328f" cropright="10880f"/>
                </v:shape>
              </w:pict>
            </w:r>
          </w:p>
          <w:p w:rsidR="003B0E93" w:rsidRPr="003B0E93" w:rsidRDefault="003B0E93" w:rsidP="00525591">
            <w:pPr>
              <w:numPr>
                <w:ilvl w:val="0"/>
                <w:numId w:val="50"/>
              </w:numPr>
              <w:spacing w:before="40"/>
              <w:ind w:right="202"/>
              <w:rPr>
                <w:szCs w:val="20"/>
              </w:rPr>
            </w:pPr>
            <w:r w:rsidRPr="003B0E93">
              <w:rPr>
                <w:szCs w:val="20"/>
              </w:rPr>
              <w:lastRenderedPageBreak/>
              <w:t xml:space="preserve">En el campo </w:t>
            </w:r>
            <w:r w:rsidRPr="003B0E93">
              <w:rPr>
                <w:i/>
                <w:szCs w:val="20"/>
              </w:rPr>
              <w:t>Tipo de Organismo</w:t>
            </w:r>
            <w:r w:rsidRPr="003B0E93">
              <w:rPr>
                <w:szCs w:val="20"/>
              </w:rPr>
              <w:t xml:space="preserve">, sólo una opción puede ser seleccionada. Se debe seleccionar el ítem más específico para describir el organismo. Además, otros ítems pueden agregarse seleccionando el botón </w:t>
            </w:r>
            <w:r w:rsidRPr="003B0E93">
              <w:rPr>
                <w:i/>
                <w:szCs w:val="20"/>
              </w:rPr>
              <w:t>Otros</w:t>
            </w:r>
            <w:r w:rsidRPr="003B0E93">
              <w:rPr>
                <w:szCs w:val="20"/>
              </w:rPr>
              <w:t xml:space="preserve"> y escribiendo la nueva opción en el campo provisto.</w:t>
            </w:r>
          </w:p>
          <w:p w:rsidR="00525591" w:rsidRPr="003B0E93" w:rsidRDefault="003B0E93" w:rsidP="00525591">
            <w:pPr>
              <w:numPr>
                <w:ilvl w:val="0"/>
                <w:numId w:val="50"/>
              </w:numPr>
              <w:spacing w:before="40"/>
              <w:ind w:right="202"/>
              <w:rPr>
                <w:szCs w:val="20"/>
              </w:rPr>
            </w:pPr>
            <w:r w:rsidRPr="003B0E93">
              <w:rPr>
                <w:szCs w:val="20"/>
              </w:rPr>
              <w:t>En el campo</w:t>
            </w:r>
            <w:r w:rsidRPr="003B0E93">
              <w:rPr>
                <w:i/>
                <w:szCs w:val="20"/>
              </w:rPr>
              <w:t xml:space="preserve"> Uso Común </w:t>
            </w:r>
            <w:r w:rsidRPr="003B0E93">
              <w:rPr>
                <w:szCs w:val="20"/>
              </w:rPr>
              <w:t xml:space="preserve">se puede seleccionar más de una opción de la lista. Además, se pueden incluir nuevas opciones seleccionando el botón </w:t>
            </w:r>
            <w:r w:rsidRPr="003B0E93">
              <w:rPr>
                <w:i/>
                <w:szCs w:val="20"/>
              </w:rPr>
              <w:t>Otros</w:t>
            </w:r>
            <w:r w:rsidRPr="003B0E93">
              <w:rPr>
                <w:szCs w:val="20"/>
              </w:rPr>
              <w:t xml:space="preserve"> y escribiendo la nueva opción en el campo provisto.</w:t>
            </w:r>
          </w:p>
          <w:p w:rsidR="003B0E93" w:rsidRPr="003B0E93" w:rsidRDefault="003B0E93" w:rsidP="00525591">
            <w:pPr>
              <w:numPr>
                <w:ilvl w:val="0"/>
                <w:numId w:val="50"/>
              </w:numPr>
              <w:spacing w:before="40"/>
              <w:ind w:right="202"/>
            </w:pPr>
            <w:r w:rsidRPr="003B0E93">
              <w:rPr>
                <w:szCs w:val="20"/>
              </w:rPr>
              <w:t xml:space="preserve">Bajo la sección </w:t>
            </w:r>
            <w:r w:rsidRPr="003B0E93">
              <w:rPr>
                <w:i/>
                <w:szCs w:val="20"/>
              </w:rPr>
              <w:t>Información Adicional</w:t>
            </w:r>
            <w:r w:rsidRPr="003B0E93">
              <w:rPr>
                <w:szCs w:val="20"/>
              </w:rPr>
              <w:t xml:space="preserve">, se puede agregar un sitio web o archivo seleccionando los botones </w:t>
            </w:r>
            <w:r w:rsidRPr="003B0E93">
              <w:rPr>
                <w:i/>
                <w:szCs w:val="20"/>
              </w:rPr>
              <w:t>Agregar sitio Web</w:t>
            </w:r>
            <w:r w:rsidRPr="003B0E93">
              <w:rPr>
                <w:szCs w:val="20"/>
              </w:rPr>
              <w:t xml:space="preserve"> o </w:t>
            </w:r>
            <w:r w:rsidRPr="003B0E93">
              <w:rPr>
                <w:i/>
                <w:szCs w:val="20"/>
              </w:rPr>
              <w:t>Adjuntar archivo.</w:t>
            </w:r>
          </w:p>
          <w:p w:rsidR="00525591" w:rsidRPr="003B0E93" w:rsidRDefault="003B0E93" w:rsidP="00525591">
            <w:pPr>
              <w:numPr>
                <w:ilvl w:val="0"/>
                <w:numId w:val="50"/>
              </w:numPr>
              <w:spacing w:before="40"/>
              <w:ind w:right="202"/>
            </w:pPr>
            <w:r w:rsidRPr="003B0E93">
              <w:rPr>
                <w:rFonts w:cs="Arial"/>
                <w:szCs w:val="20"/>
              </w:rPr>
              <w:t>Para este tipo de recurso no hay periodo para la confirmación o actualización de la información presentada.</w:t>
            </w:r>
          </w:p>
        </w:tc>
      </w:tr>
    </w:tbl>
    <w:p w:rsidR="00F3435F" w:rsidRPr="003B0E93" w:rsidRDefault="00F3435F" w:rsidP="003B0E93">
      <w:pPr>
        <w:tabs>
          <w:tab w:val="left" w:pos="2509"/>
        </w:tabs>
        <w:spacing w:before="120" w:after="40"/>
        <w:ind w:right="204"/>
        <w:jc w:val="center"/>
      </w:pPr>
    </w:p>
    <w:sectPr w:rsidR="00F3435F" w:rsidRPr="003B0E93" w:rsidSect="005F37A1">
      <w:headerReference w:type="default" r:id="rId16"/>
      <w:footerReference w:type="default" r:id="rId17"/>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C73" w:rsidRDefault="00A56C73">
      <w:r>
        <w:separator/>
      </w:r>
    </w:p>
  </w:endnote>
  <w:endnote w:type="continuationSeparator" w:id="0">
    <w:p w:rsidR="00A56C73" w:rsidRDefault="00A56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2A3" w:rsidRPr="006D6712" w:rsidRDefault="008842A3" w:rsidP="008842A3">
    <w:pPr>
      <w:pStyle w:val="Footer"/>
      <w:ind w:right="672"/>
      <w:rPr>
        <w:lang w:val="es-UY"/>
      </w:rPr>
    </w:pPr>
    <w:r w:rsidRPr="005402F9">
      <w:rPr>
        <w:lang w:val="es-UY"/>
      </w:rPr>
      <w:t xml:space="preserve">MO07 Registro de datos en el CIISB – </w:t>
    </w:r>
    <w:r w:rsidR="004A4B77">
      <w:rPr>
        <w:lang w:val="es-UY"/>
      </w:rPr>
      <w:t>Información de Referencia</w:t>
    </w:r>
    <w:r>
      <w:rPr>
        <w:lang w:val="es-UY"/>
      </w:rPr>
      <w:tab/>
      <w:t xml:space="preserve">Página </w:t>
    </w:r>
    <w:r w:rsidRPr="006D6712">
      <w:fldChar w:fldCharType="begin"/>
    </w:r>
    <w:r w:rsidRPr="00726DDF">
      <w:rPr>
        <w:lang w:val="es-UY"/>
      </w:rPr>
      <w:instrText xml:space="preserve"> PAGE </w:instrText>
    </w:r>
    <w:r w:rsidRPr="006D6712">
      <w:fldChar w:fldCharType="separate"/>
    </w:r>
    <w:r w:rsidR="00ED7D53">
      <w:rPr>
        <w:noProof/>
        <w:lang w:val="es-UY"/>
      </w:rPr>
      <w:t>3</w:t>
    </w:r>
    <w:r w:rsidRPr="006D6712">
      <w:rPr>
        <w:lang w:val="es-UY"/>
      </w:rPr>
      <w:fldChar w:fldCharType="end"/>
    </w:r>
    <w:r w:rsidRPr="00726DDF">
      <w:rPr>
        <w:lang w:val="es-UY"/>
      </w:rPr>
      <w:t xml:space="preserve"> /</w:t>
    </w:r>
    <w:r w:rsidRPr="006D6712">
      <w:fldChar w:fldCharType="begin"/>
    </w:r>
    <w:r w:rsidRPr="00726DDF">
      <w:rPr>
        <w:lang w:val="es-UY"/>
      </w:rPr>
      <w:instrText xml:space="preserve"> NUMPAGES </w:instrText>
    </w:r>
    <w:r w:rsidRPr="006D6712">
      <w:fldChar w:fldCharType="separate"/>
    </w:r>
    <w:r w:rsidR="00ED7D53">
      <w:rPr>
        <w:noProof/>
        <w:lang w:val="es-UY"/>
      </w:rPr>
      <w:t>18</w:t>
    </w:r>
    <w:r w:rsidRPr="006D6712">
      <w:rPr>
        <w:lang w:val="es-UY"/>
      </w:rPr>
      <w:fldChar w:fldCharType="end"/>
    </w:r>
  </w:p>
  <w:p w:rsidR="003B0E93" w:rsidRPr="008842A3" w:rsidRDefault="003B0E93" w:rsidP="00884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C73" w:rsidRDefault="00A56C73">
      <w:r>
        <w:separator/>
      </w:r>
    </w:p>
  </w:footnote>
  <w:footnote w:type="continuationSeparator" w:id="0">
    <w:p w:rsidR="00A56C73" w:rsidRDefault="00A56C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E93" w:rsidRPr="00E1621C" w:rsidRDefault="00E1621C" w:rsidP="00E1621C">
    <w:pPr>
      <w:rPr>
        <w:rFonts w:cs="Arial"/>
        <w:sz w:val="18"/>
        <w:szCs w:val="18"/>
      </w:rPr>
    </w:pPr>
    <w:r>
      <w:rPr>
        <w:rFonts w:cs="Arial"/>
        <w:noProof/>
        <w:sz w:val="18"/>
        <w:szCs w:val="18"/>
      </w:rPr>
      <w:t xml:space="preserve">Registro de datos en el Portal Central del CIISB – </w:t>
    </w:r>
    <w:r>
      <w:rPr>
        <w:rFonts w:cs="Arial"/>
        <w:noProof/>
        <w:sz w:val="18"/>
        <w:szCs w:val="18"/>
      </w:rPr>
      <w:t>Registros de referencia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1E30"/>
    <w:multiLevelType w:val="hybridMultilevel"/>
    <w:tmpl w:val="BE66D1B4"/>
    <w:lvl w:ilvl="0" w:tplc="8FDC8DC4">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3267ACE"/>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2">
    <w:nsid w:val="0615F5AE"/>
    <w:multiLevelType w:val="singleLevel"/>
    <w:tmpl w:val="354F12A5"/>
    <w:lvl w:ilvl="0">
      <w:numFmt w:val="bullet"/>
      <w:lvlText w:val="·"/>
      <w:lvlJc w:val="left"/>
      <w:pPr>
        <w:tabs>
          <w:tab w:val="num" w:pos="1152"/>
        </w:tabs>
        <w:ind w:left="720"/>
      </w:pPr>
      <w:rPr>
        <w:rFonts w:ascii="Symbol" w:hAnsi="Symbol" w:cs="Times New Roman" w:hint="default"/>
        <w:color w:val="000000"/>
      </w:rPr>
    </w:lvl>
  </w:abstractNum>
  <w:abstractNum w:abstractNumId="3">
    <w:nsid w:val="067B0D45"/>
    <w:multiLevelType w:val="singleLevel"/>
    <w:tmpl w:val="507047A0"/>
    <w:lvl w:ilvl="0">
      <w:numFmt w:val="bullet"/>
      <w:lvlText w:val="·"/>
      <w:lvlJc w:val="left"/>
      <w:pPr>
        <w:tabs>
          <w:tab w:val="num" w:pos="2036"/>
        </w:tabs>
        <w:ind w:left="2108" w:hanging="432"/>
      </w:pPr>
      <w:rPr>
        <w:rFonts w:ascii="Symbol" w:hAnsi="Symbol" w:cs="Times New Roman" w:hint="default"/>
        <w:color w:val="7F0000"/>
      </w:rPr>
    </w:lvl>
  </w:abstractNum>
  <w:abstractNum w:abstractNumId="4">
    <w:nsid w:val="08944A53"/>
    <w:multiLevelType w:val="hybridMultilevel"/>
    <w:tmpl w:val="AEDA7F3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5">
    <w:nsid w:val="09BD58CD"/>
    <w:multiLevelType w:val="hybridMultilevel"/>
    <w:tmpl w:val="06F08E56"/>
    <w:lvl w:ilvl="0" w:tplc="20141D36">
      <w:start w:val="14"/>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B923B1"/>
    <w:multiLevelType w:val="hybridMultilevel"/>
    <w:tmpl w:val="DD8E53AA"/>
    <w:lvl w:ilvl="0" w:tplc="8FDC8DC4">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0FE38DAE"/>
    <w:multiLevelType w:val="singleLevel"/>
    <w:tmpl w:val="313DB768"/>
    <w:lvl w:ilvl="0">
      <w:numFmt w:val="bullet"/>
      <w:lvlText w:val="·"/>
      <w:lvlJc w:val="left"/>
      <w:pPr>
        <w:tabs>
          <w:tab w:val="num" w:pos="2036"/>
        </w:tabs>
        <w:ind w:left="2108" w:hanging="432"/>
      </w:pPr>
      <w:rPr>
        <w:rFonts w:ascii="Symbol" w:hAnsi="Symbol" w:cs="Times New Roman" w:hint="default"/>
        <w:color w:val="7F0000"/>
      </w:rPr>
    </w:lvl>
  </w:abstractNum>
  <w:abstractNum w:abstractNumId="8">
    <w:nsid w:val="10AD02B3"/>
    <w:multiLevelType w:val="hybridMultilevel"/>
    <w:tmpl w:val="5BE83730"/>
    <w:lvl w:ilvl="0" w:tplc="8FDC8DC4">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1638121E"/>
    <w:multiLevelType w:val="hybridMultilevel"/>
    <w:tmpl w:val="9BFCBAA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0">
    <w:nsid w:val="1A1A060F"/>
    <w:multiLevelType w:val="hybridMultilevel"/>
    <w:tmpl w:val="2D2EB2AA"/>
    <w:lvl w:ilvl="0" w:tplc="EF8EDA22">
      <w:start w:val="1"/>
      <w:numFmt w:val="decimal"/>
      <w:lvlText w:val="%1."/>
      <w:lvlJc w:val="left"/>
      <w:pPr>
        <w:tabs>
          <w:tab w:val="num" w:pos="720"/>
        </w:tabs>
        <w:ind w:left="720" w:hanging="360"/>
      </w:pPr>
      <w:rPr>
        <w:rFonts w:ascii="Arial" w:hAnsi="Arial" w:cs="Arial" w:hint="default"/>
        <w:b w:val="0"/>
        <w:i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1">
    <w:nsid w:val="232E5805"/>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12">
    <w:nsid w:val="23AF8DC9"/>
    <w:multiLevelType w:val="singleLevel"/>
    <w:tmpl w:val="1208ECF9"/>
    <w:lvl w:ilvl="0">
      <w:numFmt w:val="bullet"/>
      <w:lvlText w:val="·"/>
      <w:lvlJc w:val="left"/>
      <w:pPr>
        <w:tabs>
          <w:tab w:val="num" w:pos="1152"/>
        </w:tabs>
        <w:ind w:left="720"/>
      </w:pPr>
      <w:rPr>
        <w:rFonts w:ascii="Symbol" w:hAnsi="Symbol" w:cs="Times New Roman" w:hint="default"/>
        <w:color w:val="000000"/>
      </w:rPr>
    </w:lvl>
  </w:abstractNum>
  <w:abstractNum w:abstractNumId="13">
    <w:nsid w:val="242B433C"/>
    <w:multiLevelType w:val="hybridMultilevel"/>
    <w:tmpl w:val="D01082E4"/>
    <w:lvl w:ilvl="0" w:tplc="696E06DE">
      <w:start w:val="1"/>
      <w:numFmt w:val="decimal"/>
      <w:lvlText w:val="%1."/>
      <w:lvlJc w:val="left"/>
      <w:pPr>
        <w:tabs>
          <w:tab w:val="num" w:pos="720"/>
        </w:tabs>
        <w:ind w:left="720" w:hanging="360"/>
      </w:pPr>
      <w:rPr>
        <w:i w:val="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4">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15">
    <w:nsid w:val="29501112"/>
    <w:multiLevelType w:val="hybridMultilevel"/>
    <w:tmpl w:val="E898A55A"/>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6">
    <w:nsid w:val="2A4B40D9"/>
    <w:multiLevelType w:val="hybridMultilevel"/>
    <w:tmpl w:val="3B268502"/>
    <w:lvl w:ilvl="0" w:tplc="8C260E4A">
      <w:start w:val="1"/>
      <w:numFmt w:val="decimal"/>
      <w:lvlText w:val="%1."/>
      <w:lvlJc w:val="left"/>
      <w:pPr>
        <w:tabs>
          <w:tab w:val="num" w:pos="720"/>
        </w:tabs>
        <w:ind w:left="72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7">
    <w:nsid w:val="32384494"/>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8">
    <w:nsid w:val="346F5616"/>
    <w:multiLevelType w:val="hybridMultilevel"/>
    <w:tmpl w:val="0DF23C0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9">
    <w:nsid w:val="3490E951"/>
    <w:multiLevelType w:val="singleLevel"/>
    <w:tmpl w:val="09DFFE5B"/>
    <w:lvl w:ilvl="0">
      <w:numFmt w:val="bullet"/>
      <w:lvlText w:val="·"/>
      <w:lvlJc w:val="left"/>
      <w:pPr>
        <w:tabs>
          <w:tab w:val="num" w:pos="1152"/>
        </w:tabs>
        <w:ind w:left="1152" w:hanging="432"/>
      </w:pPr>
      <w:rPr>
        <w:rFonts w:ascii="Symbol" w:hAnsi="Symbol" w:cs="Times New Roman" w:hint="default"/>
        <w:color w:val="000000"/>
      </w:rPr>
    </w:lvl>
  </w:abstractNum>
  <w:abstractNum w:abstractNumId="20">
    <w:nsid w:val="359974D0"/>
    <w:multiLevelType w:val="hybridMultilevel"/>
    <w:tmpl w:val="3D34800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1">
    <w:nsid w:val="43E31424"/>
    <w:multiLevelType w:val="hybridMultilevel"/>
    <w:tmpl w:val="CE3C8D7A"/>
    <w:lvl w:ilvl="0" w:tplc="8FDC8DC4">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44344913"/>
    <w:multiLevelType w:val="hybridMultilevel"/>
    <w:tmpl w:val="401E1AE4"/>
    <w:lvl w:ilvl="0" w:tplc="381E55A2">
      <w:start w:val="1"/>
      <w:numFmt w:val="decimal"/>
      <w:lvlText w:val="%1."/>
      <w:lvlJc w:val="left"/>
      <w:pPr>
        <w:tabs>
          <w:tab w:val="num" w:pos="720"/>
        </w:tabs>
        <w:ind w:left="720" w:hanging="360"/>
      </w:pPr>
      <w:rPr>
        <w:rFonts w:ascii="Arial" w:hAnsi="Arial" w:cs="Arial" w:hint="default"/>
        <w:b w:val="0"/>
        <w:i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3">
    <w:nsid w:val="48F8409B"/>
    <w:multiLevelType w:val="singleLevel"/>
    <w:tmpl w:val="40E67950"/>
    <w:lvl w:ilvl="0">
      <w:numFmt w:val="bullet"/>
      <w:lvlText w:val="·"/>
      <w:lvlJc w:val="left"/>
      <w:pPr>
        <w:tabs>
          <w:tab w:val="num" w:pos="2036"/>
        </w:tabs>
        <w:ind w:left="2108" w:hanging="432"/>
      </w:pPr>
      <w:rPr>
        <w:rFonts w:ascii="Symbol" w:hAnsi="Symbol" w:cs="Times New Roman" w:hint="default"/>
        <w:color w:val="7F0000"/>
      </w:rPr>
    </w:lvl>
  </w:abstractNum>
  <w:abstractNum w:abstractNumId="24">
    <w:nsid w:val="49B455BE"/>
    <w:multiLevelType w:val="hybridMultilevel"/>
    <w:tmpl w:val="3B268502"/>
    <w:lvl w:ilvl="0" w:tplc="8C260E4A">
      <w:start w:val="1"/>
      <w:numFmt w:val="decimal"/>
      <w:lvlText w:val="%1."/>
      <w:lvlJc w:val="left"/>
      <w:pPr>
        <w:tabs>
          <w:tab w:val="num" w:pos="720"/>
        </w:tabs>
        <w:ind w:left="720" w:hanging="360"/>
      </w:pPr>
      <w:rPr>
        <w:rFonts w:ascii="Arial" w:hAnsi="Arial" w:cs="Arial" w:hint="default"/>
        <w:b w:val="0"/>
        <w:i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5">
    <w:nsid w:val="4B5544B7"/>
    <w:multiLevelType w:val="hybridMultilevel"/>
    <w:tmpl w:val="ECCCCCF2"/>
    <w:lvl w:ilvl="0" w:tplc="DBAC0A8A">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4FFF23AF"/>
    <w:multiLevelType w:val="singleLevel"/>
    <w:tmpl w:val="09D1617F"/>
    <w:lvl w:ilvl="0">
      <w:numFmt w:val="bullet"/>
      <w:lvlText w:val="·"/>
      <w:lvlJc w:val="left"/>
      <w:pPr>
        <w:tabs>
          <w:tab w:val="num" w:pos="2036"/>
        </w:tabs>
        <w:ind w:left="2108" w:hanging="432"/>
      </w:pPr>
      <w:rPr>
        <w:rFonts w:ascii="Symbol" w:hAnsi="Symbol" w:cs="Times New Roman" w:hint="default"/>
        <w:color w:val="7F0000"/>
      </w:rPr>
    </w:lvl>
  </w:abstractNum>
  <w:abstractNum w:abstractNumId="27">
    <w:nsid w:val="57D31BDE"/>
    <w:multiLevelType w:val="singleLevel"/>
    <w:tmpl w:val="4D624C4E"/>
    <w:lvl w:ilvl="0">
      <w:numFmt w:val="bullet"/>
      <w:lvlText w:val="·"/>
      <w:lvlJc w:val="left"/>
      <w:pPr>
        <w:tabs>
          <w:tab w:val="num" w:pos="1152"/>
        </w:tabs>
        <w:ind w:left="1152" w:hanging="432"/>
      </w:pPr>
      <w:rPr>
        <w:rFonts w:ascii="Symbol" w:hAnsi="Symbol" w:cs="Times New Roman" w:hint="default"/>
        <w:color w:val="000000"/>
      </w:rPr>
    </w:lvl>
  </w:abstractNum>
  <w:abstractNum w:abstractNumId="28">
    <w:nsid w:val="599594A2"/>
    <w:multiLevelType w:val="singleLevel"/>
    <w:tmpl w:val="00876778"/>
    <w:lvl w:ilvl="0">
      <w:numFmt w:val="bullet"/>
      <w:lvlText w:val="·"/>
      <w:lvlJc w:val="left"/>
      <w:pPr>
        <w:tabs>
          <w:tab w:val="num" w:pos="2036"/>
        </w:tabs>
        <w:ind w:left="2108" w:hanging="432"/>
      </w:pPr>
      <w:rPr>
        <w:rFonts w:ascii="Symbol" w:hAnsi="Symbol" w:cs="Times New Roman" w:hint="default"/>
        <w:color w:val="7F0000"/>
      </w:rPr>
    </w:lvl>
  </w:abstractNum>
  <w:abstractNum w:abstractNumId="29">
    <w:nsid w:val="5BB36D22"/>
    <w:multiLevelType w:val="singleLevel"/>
    <w:tmpl w:val="25BF3D4C"/>
    <w:lvl w:ilvl="0">
      <w:numFmt w:val="bullet"/>
      <w:lvlText w:val="·"/>
      <w:lvlJc w:val="left"/>
      <w:pPr>
        <w:tabs>
          <w:tab w:val="num" w:pos="1080"/>
        </w:tabs>
        <w:ind w:left="1080" w:hanging="360"/>
      </w:pPr>
      <w:rPr>
        <w:rFonts w:ascii="Symbol" w:hAnsi="Symbol" w:cs="Times New Roman" w:hint="default"/>
        <w:color w:val="000000"/>
      </w:rPr>
    </w:lvl>
  </w:abstractNum>
  <w:abstractNum w:abstractNumId="30">
    <w:nsid w:val="5C02A006"/>
    <w:multiLevelType w:val="singleLevel"/>
    <w:tmpl w:val="267CB0AE"/>
    <w:lvl w:ilvl="0">
      <w:numFmt w:val="bullet"/>
      <w:lvlText w:val="·"/>
      <w:lvlJc w:val="left"/>
      <w:pPr>
        <w:tabs>
          <w:tab w:val="num" w:pos="2036"/>
        </w:tabs>
        <w:ind w:left="2108" w:hanging="432"/>
      </w:pPr>
      <w:rPr>
        <w:rFonts w:ascii="Symbol" w:hAnsi="Symbol" w:cs="Times New Roman" w:hint="default"/>
        <w:color w:val="7F0000"/>
      </w:rPr>
    </w:lvl>
  </w:abstractNum>
  <w:abstractNum w:abstractNumId="31">
    <w:nsid w:val="5D216A80"/>
    <w:multiLevelType w:val="singleLevel"/>
    <w:tmpl w:val="3D56ADC2"/>
    <w:lvl w:ilvl="0">
      <w:numFmt w:val="bullet"/>
      <w:lvlText w:val="·"/>
      <w:lvlJc w:val="left"/>
      <w:pPr>
        <w:tabs>
          <w:tab w:val="num" w:pos="1080"/>
        </w:tabs>
        <w:ind w:left="1080" w:hanging="360"/>
      </w:pPr>
      <w:rPr>
        <w:rFonts w:ascii="Symbol" w:hAnsi="Symbol" w:cs="Times New Roman" w:hint="default"/>
        <w:color w:val="000000"/>
      </w:rPr>
    </w:lvl>
  </w:abstractNum>
  <w:abstractNum w:abstractNumId="32">
    <w:nsid w:val="5D62D3A0"/>
    <w:multiLevelType w:val="singleLevel"/>
    <w:tmpl w:val="59B218C3"/>
    <w:lvl w:ilvl="0">
      <w:numFmt w:val="bullet"/>
      <w:lvlText w:val="·"/>
      <w:lvlJc w:val="left"/>
      <w:pPr>
        <w:tabs>
          <w:tab w:val="num" w:pos="1080"/>
        </w:tabs>
        <w:ind w:left="1080" w:hanging="360"/>
      </w:pPr>
      <w:rPr>
        <w:rFonts w:ascii="Symbol" w:hAnsi="Symbol" w:cs="Times New Roman" w:hint="default"/>
        <w:color w:val="000000"/>
      </w:rPr>
    </w:lvl>
  </w:abstractNum>
  <w:abstractNum w:abstractNumId="33">
    <w:nsid w:val="5FA2AC39"/>
    <w:multiLevelType w:val="singleLevel"/>
    <w:tmpl w:val="5E955316"/>
    <w:lvl w:ilvl="0">
      <w:numFmt w:val="bullet"/>
      <w:lvlText w:val="·"/>
      <w:lvlJc w:val="left"/>
      <w:pPr>
        <w:tabs>
          <w:tab w:val="num" w:pos="1080"/>
        </w:tabs>
        <w:ind w:left="1080" w:hanging="360"/>
      </w:pPr>
      <w:rPr>
        <w:rFonts w:ascii="Symbol" w:hAnsi="Symbol" w:cs="Times New Roman" w:hint="default"/>
        <w:color w:val="000000"/>
      </w:rPr>
    </w:lvl>
  </w:abstractNum>
  <w:abstractNum w:abstractNumId="34">
    <w:nsid w:val="60323675"/>
    <w:multiLevelType w:val="singleLevel"/>
    <w:tmpl w:val="379119B2"/>
    <w:lvl w:ilvl="0">
      <w:numFmt w:val="bullet"/>
      <w:lvlText w:val="·"/>
      <w:lvlJc w:val="left"/>
      <w:pPr>
        <w:tabs>
          <w:tab w:val="num" w:pos="1152"/>
        </w:tabs>
        <w:ind w:left="720"/>
      </w:pPr>
      <w:rPr>
        <w:rFonts w:ascii="Symbol" w:hAnsi="Symbol" w:cs="Times New Roman" w:hint="default"/>
        <w:color w:val="000000"/>
      </w:rPr>
    </w:lvl>
  </w:abstractNum>
  <w:abstractNum w:abstractNumId="35">
    <w:nsid w:val="60AE379B"/>
    <w:multiLevelType w:val="hybridMultilevel"/>
    <w:tmpl w:val="DBA60D2E"/>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6">
    <w:nsid w:val="61A3029E"/>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7">
    <w:nsid w:val="645F49F6"/>
    <w:multiLevelType w:val="hybridMultilevel"/>
    <w:tmpl w:val="0E38DC6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8">
    <w:nsid w:val="65C1776D"/>
    <w:multiLevelType w:val="hybridMultilevel"/>
    <w:tmpl w:val="7B226D7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9">
    <w:nsid w:val="680E379B"/>
    <w:multiLevelType w:val="singleLevel"/>
    <w:tmpl w:val="1FC2A73A"/>
    <w:lvl w:ilvl="0">
      <w:numFmt w:val="bullet"/>
      <w:lvlText w:val="·"/>
      <w:lvlJc w:val="left"/>
      <w:pPr>
        <w:tabs>
          <w:tab w:val="num" w:pos="2036"/>
        </w:tabs>
        <w:ind w:left="2108" w:hanging="432"/>
      </w:pPr>
      <w:rPr>
        <w:rFonts w:ascii="Symbol" w:hAnsi="Symbol" w:cs="Times New Roman" w:hint="default"/>
        <w:color w:val="7F0000"/>
      </w:rPr>
    </w:lvl>
  </w:abstractNum>
  <w:abstractNum w:abstractNumId="40">
    <w:nsid w:val="6C783927"/>
    <w:multiLevelType w:val="singleLevel"/>
    <w:tmpl w:val="63E5498E"/>
    <w:lvl w:ilvl="0">
      <w:numFmt w:val="bullet"/>
      <w:lvlText w:val="·"/>
      <w:lvlJc w:val="left"/>
      <w:pPr>
        <w:tabs>
          <w:tab w:val="num" w:pos="1152"/>
        </w:tabs>
        <w:ind w:left="720"/>
      </w:pPr>
      <w:rPr>
        <w:rFonts w:ascii="Symbol" w:hAnsi="Symbol" w:cs="Times New Roman" w:hint="default"/>
        <w:color w:val="000000"/>
      </w:rPr>
    </w:lvl>
  </w:abstractNum>
  <w:abstractNum w:abstractNumId="41">
    <w:nsid w:val="6C7E24D7"/>
    <w:multiLevelType w:val="singleLevel"/>
    <w:tmpl w:val="64705BE2"/>
    <w:lvl w:ilvl="0">
      <w:numFmt w:val="bullet"/>
      <w:lvlText w:val="·"/>
      <w:lvlJc w:val="left"/>
      <w:pPr>
        <w:tabs>
          <w:tab w:val="num" w:pos="1080"/>
        </w:tabs>
        <w:ind w:left="1080" w:hanging="360"/>
      </w:pPr>
      <w:rPr>
        <w:rFonts w:ascii="Symbol" w:hAnsi="Symbol" w:cs="Times New Roman" w:hint="default"/>
        <w:color w:val="000000"/>
      </w:rPr>
    </w:lvl>
  </w:abstractNum>
  <w:abstractNum w:abstractNumId="42">
    <w:nsid w:val="6EEA6645"/>
    <w:multiLevelType w:val="hybridMultilevel"/>
    <w:tmpl w:val="8602A5AA"/>
    <w:lvl w:ilvl="0" w:tplc="36F0DDBA">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3">
    <w:nsid w:val="701D5248"/>
    <w:multiLevelType w:val="hybridMultilevel"/>
    <w:tmpl w:val="4C6C35EA"/>
    <w:lvl w:ilvl="0" w:tplc="696E06DE">
      <w:start w:val="1"/>
      <w:numFmt w:val="decimal"/>
      <w:lvlText w:val="%1."/>
      <w:lvlJc w:val="left"/>
      <w:pPr>
        <w:tabs>
          <w:tab w:val="num" w:pos="720"/>
        </w:tabs>
        <w:ind w:left="720" w:hanging="360"/>
      </w:pPr>
      <w:rPr>
        <w:i w:val="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4">
    <w:nsid w:val="72EA4812"/>
    <w:multiLevelType w:val="hybridMultilevel"/>
    <w:tmpl w:val="1A5808AC"/>
    <w:lvl w:ilvl="0" w:tplc="8FDC8DC4">
      <w:start w:val="2"/>
      <w:numFmt w:val="decimal"/>
      <w:lvlText w:val="%1."/>
      <w:lvlJc w:val="left"/>
      <w:pPr>
        <w:tabs>
          <w:tab w:val="num" w:pos="720"/>
        </w:tabs>
        <w:ind w:left="720" w:hanging="360"/>
      </w:pPr>
      <w:rPr>
        <w:rFonts w:ascii="Arial" w:hAnsi="Arial" w:hint="default"/>
        <w:b w:val="0"/>
        <w:i w:val="0"/>
        <w:sz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5">
    <w:nsid w:val="75177302"/>
    <w:multiLevelType w:val="singleLevel"/>
    <w:tmpl w:val="07738086"/>
    <w:lvl w:ilvl="0">
      <w:numFmt w:val="bullet"/>
      <w:lvlText w:val="·"/>
      <w:lvlJc w:val="left"/>
      <w:pPr>
        <w:tabs>
          <w:tab w:val="num" w:pos="1152"/>
        </w:tabs>
        <w:ind w:left="1152" w:hanging="432"/>
      </w:pPr>
      <w:rPr>
        <w:rFonts w:ascii="Symbol" w:hAnsi="Symbol" w:cs="Times New Roman" w:hint="default"/>
        <w:color w:val="000000"/>
      </w:rPr>
    </w:lvl>
  </w:abstractNum>
  <w:abstractNum w:abstractNumId="46">
    <w:nsid w:val="752272F5"/>
    <w:multiLevelType w:val="hybridMultilevel"/>
    <w:tmpl w:val="ECC8394A"/>
    <w:lvl w:ilvl="0" w:tplc="8FDC8DC4">
      <w:start w:val="2"/>
      <w:numFmt w:val="decimal"/>
      <w:lvlText w:val="%1."/>
      <w:lvlJc w:val="left"/>
      <w:pPr>
        <w:tabs>
          <w:tab w:val="num" w:pos="720"/>
        </w:tabs>
        <w:ind w:left="720" w:hanging="360"/>
      </w:pPr>
      <w:rPr>
        <w:rFonts w:ascii="Arial" w:hAnsi="Arial" w:hint="default"/>
        <w:b w:val="0"/>
        <w:i w:val="0"/>
        <w:sz w:val="22"/>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767B2464"/>
    <w:multiLevelType w:val="hybridMultilevel"/>
    <w:tmpl w:val="70108580"/>
    <w:lvl w:ilvl="0" w:tplc="696E06DE">
      <w:start w:val="1"/>
      <w:numFmt w:val="decimal"/>
      <w:lvlText w:val="%1."/>
      <w:lvlJc w:val="left"/>
      <w:pPr>
        <w:tabs>
          <w:tab w:val="num" w:pos="720"/>
        </w:tabs>
        <w:ind w:left="720" w:hanging="360"/>
      </w:pPr>
      <w:rPr>
        <w:i w:val="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8">
    <w:nsid w:val="7BD90AE7"/>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9">
    <w:nsid w:val="7BDE50D5"/>
    <w:multiLevelType w:val="hybridMultilevel"/>
    <w:tmpl w:val="DEFAC5B0"/>
    <w:lvl w:ilvl="0" w:tplc="696E06DE">
      <w:start w:val="1"/>
      <w:numFmt w:val="decimal"/>
      <w:lvlText w:val="%1."/>
      <w:lvlJc w:val="left"/>
      <w:pPr>
        <w:tabs>
          <w:tab w:val="num" w:pos="720"/>
        </w:tabs>
        <w:ind w:left="720" w:hanging="360"/>
      </w:pPr>
      <w:rPr>
        <w:i w:val="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28"/>
  </w:num>
  <w:num w:numId="2">
    <w:abstractNumId w:val="7"/>
  </w:num>
  <w:num w:numId="3">
    <w:abstractNumId w:val="39"/>
  </w:num>
  <w:num w:numId="4">
    <w:abstractNumId w:val="3"/>
  </w:num>
  <w:num w:numId="5">
    <w:abstractNumId w:val="23"/>
  </w:num>
  <w:num w:numId="6">
    <w:abstractNumId w:val="26"/>
  </w:num>
  <w:num w:numId="7">
    <w:abstractNumId w:val="30"/>
  </w:num>
  <w:num w:numId="8">
    <w:abstractNumId w:val="33"/>
  </w:num>
  <w:num w:numId="9">
    <w:abstractNumId w:val="41"/>
  </w:num>
  <w:num w:numId="10">
    <w:abstractNumId w:val="32"/>
  </w:num>
  <w:num w:numId="11">
    <w:abstractNumId w:val="31"/>
  </w:num>
  <w:num w:numId="12">
    <w:abstractNumId w:val="29"/>
  </w:num>
  <w:num w:numId="13">
    <w:abstractNumId w:val="19"/>
  </w:num>
  <w:num w:numId="14">
    <w:abstractNumId w:val="45"/>
  </w:num>
  <w:num w:numId="15">
    <w:abstractNumId w:val="27"/>
  </w:num>
  <w:num w:numId="16">
    <w:abstractNumId w:val="34"/>
  </w:num>
  <w:num w:numId="17">
    <w:abstractNumId w:val="12"/>
  </w:num>
  <w:num w:numId="18">
    <w:abstractNumId w:val="40"/>
  </w:num>
  <w:num w:numId="19">
    <w:abstractNumId w:val="2"/>
  </w:num>
  <w:num w:numId="20">
    <w:abstractNumId w:val="37"/>
  </w:num>
  <w:num w:numId="21">
    <w:abstractNumId w:val="9"/>
  </w:num>
  <w:num w:numId="22">
    <w:abstractNumId w:val="10"/>
  </w:num>
  <w:num w:numId="23">
    <w:abstractNumId w:val="11"/>
  </w:num>
  <w:num w:numId="24">
    <w:abstractNumId w:val="20"/>
  </w:num>
  <w:num w:numId="25">
    <w:abstractNumId w:val="22"/>
  </w:num>
  <w:num w:numId="26">
    <w:abstractNumId w:val="24"/>
  </w:num>
  <w:num w:numId="27">
    <w:abstractNumId w:val="8"/>
  </w:num>
  <w:num w:numId="28">
    <w:abstractNumId w:val="44"/>
  </w:num>
  <w:num w:numId="29">
    <w:abstractNumId w:val="0"/>
  </w:num>
  <w:num w:numId="30">
    <w:abstractNumId w:val="21"/>
  </w:num>
  <w:num w:numId="31">
    <w:abstractNumId w:val="46"/>
  </w:num>
  <w:num w:numId="32">
    <w:abstractNumId w:val="6"/>
  </w:num>
  <w:num w:numId="33">
    <w:abstractNumId w:val="42"/>
  </w:num>
  <w:num w:numId="34">
    <w:abstractNumId w:val="25"/>
  </w:num>
  <w:num w:numId="35">
    <w:abstractNumId w:val="14"/>
  </w:num>
  <w:num w:numId="36">
    <w:abstractNumId w:val="17"/>
  </w:num>
  <w:num w:numId="37">
    <w:abstractNumId w:val="15"/>
  </w:num>
  <w:num w:numId="38">
    <w:abstractNumId w:val="47"/>
  </w:num>
  <w:num w:numId="39">
    <w:abstractNumId w:val="4"/>
  </w:num>
  <w:num w:numId="40">
    <w:abstractNumId w:val="5"/>
  </w:num>
  <w:num w:numId="41">
    <w:abstractNumId w:val="36"/>
  </w:num>
  <w:num w:numId="42">
    <w:abstractNumId w:val="49"/>
  </w:num>
  <w:num w:numId="43">
    <w:abstractNumId w:val="43"/>
  </w:num>
  <w:num w:numId="44">
    <w:abstractNumId w:val="16"/>
  </w:num>
  <w:num w:numId="45">
    <w:abstractNumId w:val="38"/>
  </w:num>
  <w:num w:numId="46">
    <w:abstractNumId w:val="13"/>
  </w:num>
  <w:num w:numId="47">
    <w:abstractNumId w:val="35"/>
  </w:num>
  <w:num w:numId="48">
    <w:abstractNumId w:val="1"/>
  </w:num>
  <w:num w:numId="49">
    <w:abstractNumId w:val="48"/>
  </w:num>
  <w:num w:numId="50">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02BA"/>
    <w:rsid w:val="000E654F"/>
    <w:rsid w:val="000F55B8"/>
    <w:rsid w:val="00104082"/>
    <w:rsid w:val="0018758F"/>
    <w:rsid w:val="001B0904"/>
    <w:rsid w:val="00276458"/>
    <w:rsid w:val="002E0B4F"/>
    <w:rsid w:val="002E445E"/>
    <w:rsid w:val="002F4D0A"/>
    <w:rsid w:val="003969DF"/>
    <w:rsid w:val="003B0E93"/>
    <w:rsid w:val="003D0908"/>
    <w:rsid w:val="003D476A"/>
    <w:rsid w:val="003D7CBB"/>
    <w:rsid w:val="0043636F"/>
    <w:rsid w:val="00436504"/>
    <w:rsid w:val="004A4B77"/>
    <w:rsid w:val="00525591"/>
    <w:rsid w:val="00581E27"/>
    <w:rsid w:val="005A0797"/>
    <w:rsid w:val="005F37A1"/>
    <w:rsid w:val="0066266A"/>
    <w:rsid w:val="006902BA"/>
    <w:rsid w:val="006A2E75"/>
    <w:rsid w:val="007316CB"/>
    <w:rsid w:val="00740F0A"/>
    <w:rsid w:val="0078588F"/>
    <w:rsid w:val="00812E5F"/>
    <w:rsid w:val="008842A3"/>
    <w:rsid w:val="009443C4"/>
    <w:rsid w:val="00953A2A"/>
    <w:rsid w:val="00987170"/>
    <w:rsid w:val="00A56C73"/>
    <w:rsid w:val="00AC3119"/>
    <w:rsid w:val="00BC2871"/>
    <w:rsid w:val="00BE0417"/>
    <w:rsid w:val="00C0548F"/>
    <w:rsid w:val="00C453EF"/>
    <w:rsid w:val="00C96B7A"/>
    <w:rsid w:val="00CB33BE"/>
    <w:rsid w:val="00CB6C8B"/>
    <w:rsid w:val="00D139B7"/>
    <w:rsid w:val="00E1621C"/>
    <w:rsid w:val="00ED7D53"/>
    <w:rsid w:val="00F1562F"/>
    <w:rsid w:val="00F3435F"/>
    <w:rsid w:val="00F83066"/>
    <w:rsid w:val="00F87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4D0A"/>
    <w:pPr>
      <w:jc w:val="both"/>
    </w:pPr>
    <w:rPr>
      <w:rFonts w:ascii="Arial" w:hAnsi="Arial"/>
      <w:sz w:val="22"/>
      <w:szCs w:val="24"/>
      <w:lang w:val="es-ES" w:eastAsia="es-ES"/>
    </w:rPr>
  </w:style>
  <w:style w:type="paragraph" w:styleId="Heading1">
    <w:name w:val="heading 1"/>
    <w:basedOn w:val="Normal"/>
    <w:next w:val="Normal"/>
    <w:link w:val="Heading1Char"/>
    <w:qFormat/>
    <w:rsid w:val="002F4D0A"/>
    <w:pPr>
      <w:keepNext/>
      <w:numPr>
        <w:numId w:val="35"/>
      </w:numPr>
      <w:spacing w:before="240" w:after="60"/>
      <w:outlineLvl w:val="0"/>
    </w:pPr>
    <w:rPr>
      <w:b/>
      <w:bCs/>
      <w:kern w:val="32"/>
      <w:sz w:val="32"/>
      <w:szCs w:val="32"/>
    </w:rPr>
  </w:style>
  <w:style w:type="paragraph" w:styleId="Heading2">
    <w:name w:val="heading 2"/>
    <w:basedOn w:val="Normal"/>
    <w:next w:val="Normal"/>
    <w:link w:val="Heading2Char"/>
    <w:qFormat/>
    <w:rsid w:val="002F4D0A"/>
    <w:pPr>
      <w:keepNext/>
      <w:numPr>
        <w:ilvl w:val="1"/>
        <w:numId w:val="35"/>
      </w:numPr>
      <w:tabs>
        <w:tab w:val="clear" w:pos="2790"/>
        <w:tab w:val="left" w:pos="864"/>
      </w:tabs>
      <w:spacing w:before="240" w:after="60"/>
      <w:ind w:left="1008"/>
      <w:outlineLvl w:val="1"/>
    </w:pPr>
    <w:rPr>
      <w:b/>
      <w:bCs/>
      <w:i/>
      <w:iCs/>
      <w:sz w:val="28"/>
      <w:szCs w:val="28"/>
    </w:rPr>
  </w:style>
  <w:style w:type="paragraph" w:styleId="Heading3">
    <w:name w:val="heading 3"/>
    <w:basedOn w:val="Normal"/>
    <w:next w:val="Normal"/>
    <w:link w:val="Heading3Char"/>
    <w:qFormat/>
    <w:rsid w:val="002F4D0A"/>
    <w:pPr>
      <w:keepNext/>
      <w:numPr>
        <w:ilvl w:val="2"/>
        <w:numId w:val="35"/>
      </w:numPr>
      <w:spacing w:before="240" w:after="60"/>
      <w:ind w:left="720"/>
      <w:outlineLvl w:val="2"/>
    </w:pPr>
    <w:rPr>
      <w:b/>
      <w:bCs/>
      <w:sz w:val="26"/>
      <w:szCs w:val="26"/>
    </w:rPr>
  </w:style>
  <w:style w:type="paragraph" w:styleId="Heading4">
    <w:name w:val="heading 4"/>
    <w:basedOn w:val="Heading3"/>
    <w:next w:val="Normal"/>
    <w:link w:val="Heading4Char"/>
    <w:qFormat/>
    <w:rsid w:val="002F4D0A"/>
    <w:pPr>
      <w:numPr>
        <w:ilvl w:val="3"/>
      </w:numPr>
      <w:outlineLvl w:val="3"/>
    </w:pPr>
    <w:rPr>
      <w:sz w:val="20"/>
    </w:rPr>
  </w:style>
  <w:style w:type="paragraph" w:styleId="Heading5">
    <w:name w:val="heading 5"/>
    <w:basedOn w:val="Normal"/>
    <w:next w:val="Normal"/>
    <w:qFormat/>
    <w:rsid w:val="005F37A1"/>
    <w:pPr>
      <w:keepNext/>
      <w:ind w:left="1080"/>
      <w:outlineLvl w:val="4"/>
    </w:pPr>
    <w:rPr>
      <w:rFonts w:cs="Arial"/>
      <w:b/>
      <w:bCs/>
      <w:i/>
      <w:iCs/>
      <w:sz w:val="26"/>
      <w:szCs w:val="26"/>
    </w:rPr>
  </w:style>
  <w:style w:type="paragraph" w:styleId="Heading6">
    <w:name w:val="heading 6"/>
    <w:basedOn w:val="Normal"/>
    <w:next w:val="Normal"/>
    <w:qFormat/>
    <w:rsid w:val="005F37A1"/>
    <w:pPr>
      <w:keepNext/>
      <w:tabs>
        <w:tab w:val="left" w:pos="1843"/>
      </w:tabs>
      <w:ind w:left="1134"/>
      <w:outlineLvl w:val="5"/>
    </w:pPr>
    <w:rPr>
      <w:rFonts w:cs="Arial"/>
      <w:b/>
      <w:bCs/>
      <w:i/>
      <w:iCs/>
      <w:sz w:val="26"/>
      <w:szCs w:val="26"/>
    </w:rPr>
  </w:style>
  <w:style w:type="paragraph" w:styleId="Heading7">
    <w:name w:val="heading 7"/>
    <w:basedOn w:val="Normal"/>
    <w:next w:val="Normal"/>
    <w:qFormat/>
    <w:rsid w:val="005F37A1"/>
    <w:pPr>
      <w:keepNext/>
      <w:outlineLvl w:val="6"/>
    </w:pPr>
    <w:rPr>
      <w:rFonts w:cs="Arial"/>
      <w:b/>
      <w:bCs/>
      <w:i/>
      <w:iCs/>
      <w:szCs w:val="20"/>
    </w:rPr>
  </w:style>
  <w:style w:type="paragraph" w:styleId="Heading8">
    <w:name w:val="heading 8"/>
    <w:basedOn w:val="Normal"/>
    <w:next w:val="Normal"/>
    <w:qFormat/>
    <w:rsid w:val="005F37A1"/>
    <w:pPr>
      <w:keepNext/>
      <w:ind w:left="1152"/>
      <w:outlineLvl w:val="7"/>
    </w:pPr>
    <w:rPr>
      <w:rFonts w:cs="Arial"/>
      <w:b/>
      <w:bCs/>
      <w:i/>
      <w:iCs/>
      <w:sz w:val="28"/>
      <w:szCs w:val="28"/>
    </w:rPr>
  </w:style>
  <w:style w:type="paragraph" w:styleId="Heading9">
    <w:name w:val="heading 9"/>
    <w:basedOn w:val="Normal"/>
    <w:next w:val="Normal"/>
    <w:qFormat/>
    <w:rsid w:val="005F37A1"/>
    <w:pPr>
      <w:keepNext/>
      <w:tabs>
        <w:tab w:val="left" w:pos="1843"/>
      </w:tabs>
      <w:ind w:left="1134"/>
      <w:outlineLvl w:val="8"/>
    </w:pPr>
    <w:rPr>
      <w:rFonts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F37A1"/>
    <w:pPr>
      <w:spacing w:before="120"/>
    </w:pPr>
    <w:rPr>
      <w:rFonts w:cs="Arial"/>
      <w:szCs w:val="22"/>
    </w:rPr>
  </w:style>
  <w:style w:type="paragraph" w:styleId="BlockText">
    <w:name w:val="Block Text"/>
    <w:basedOn w:val="Normal"/>
    <w:rsid w:val="002F4D0A"/>
    <w:pPr>
      <w:widowControl w:val="0"/>
      <w:autoSpaceDE w:val="0"/>
      <w:autoSpaceDN w:val="0"/>
      <w:ind w:left="993" w:right="1552"/>
      <w:jc w:val="center"/>
    </w:pPr>
    <w:rPr>
      <w:rFonts w:cs="Arial"/>
      <w:b/>
      <w:bCs/>
      <w:snapToGrid w:val="0"/>
      <w:sz w:val="44"/>
      <w:szCs w:val="44"/>
    </w:rPr>
  </w:style>
  <w:style w:type="paragraph" w:customStyle="1" w:styleId="NormalBCH">
    <w:name w:val="Normal  BCH"/>
    <w:basedOn w:val="Normal"/>
    <w:autoRedefine/>
    <w:rsid w:val="005F37A1"/>
    <w:pPr>
      <w:spacing w:after="120"/>
      <w:ind w:left="11" w:right="204" w:hanging="11"/>
    </w:pPr>
    <w:rPr>
      <w:rFonts w:cs="Arial"/>
      <w:b/>
      <w:bCs/>
      <w:szCs w:val="20"/>
      <w:lang w:val="es-UY"/>
    </w:rPr>
  </w:style>
  <w:style w:type="paragraph" w:styleId="BodyTextIndent">
    <w:name w:val="Body Text Indent"/>
    <w:basedOn w:val="Normal"/>
    <w:rsid w:val="005F37A1"/>
    <w:pPr>
      <w:pBdr>
        <w:top w:val="single" w:sz="6" w:space="1" w:color="C0C0C0"/>
        <w:left w:val="single" w:sz="6" w:space="1" w:color="C0C0C0"/>
        <w:bottom w:val="single" w:sz="6" w:space="1" w:color="C0C0C0"/>
        <w:right w:val="single" w:sz="6" w:space="1" w:color="C0C0C0"/>
        <w:between w:val="single" w:sz="6" w:space="1" w:color="C0C0C0"/>
      </w:pBdr>
      <w:shd w:val="pct25" w:color="FFFF00" w:fill="FFFFFF"/>
    </w:pPr>
    <w:rPr>
      <w:rFonts w:cs="Arial"/>
      <w:szCs w:val="22"/>
      <w:lang w:val="es-UY"/>
    </w:rPr>
  </w:style>
  <w:style w:type="paragraph" w:styleId="BodyTextIndent2">
    <w:name w:val="Body Text Indent 2"/>
    <w:basedOn w:val="Normal"/>
    <w:rsid w:val="005F37A1"/>
    <w:pPr>
      <w:spacing w:after="40"/>
      <w:ind w:left="873"/>
    </w:pPr>
    <w:rPr>
      <w:rFonts w:cs="Arial"/>
      <w:szCs w:val="20"/>
    </w:rPr>
  </w:style>
  <w:style w:type="paragraph" w:styleId="BodyTextIndent3">
    <w:name w:val="Body Text Indent 3"/>
    <w:basedOn w:val="Normal"/>
    <w:rsid w:val="005F37A1"/>
    <w:pPr>
      <w:ind w:left="72"/>
    </w:pPr>
    <w:rPr>
      <w:rFonts w:cs="Arial"/>
      <w:i/>
      <w:iCs/>
      <w:szCs w:val="20"/>
    </w:rPr>
  </w:style>
  <w:style w:type="paragraph" w:styleId="Header">
    <w:name w:val="header"/>
    <w:basedOn w:val="Normal"/>
    <w:link w:val="HeaderChar"/>
    <w:uiPriority w:val="99"/>
    <w:unhideWhenUsed/>
    <w:rsid w:val="002F4D0A"/>
    <w:pPr>
      <w:tabs>
        <w:tab w:val="center" w:pos="4513"/>
        <w:tab w:val="right" w:pos="9026"/>
      </w:tabs>
    </w:pPr>
  </w:style>
  <w:style w:type="paragraph" w:styleId="Footer">
    <w:name w:val="footer"/>
    <w:basedOn w:val="Normal"/>
    <w:link w:val="FooterChar"/>
    <w:uiPriority w:val="99"/>
    <w:unhideWhenUsed/>
    <w:rsid w:val="002F4D0A"/>
    <w:pPr>
      <w:tabs>
        <w:tab w:val="center" w:pos="4513"/>
        <w:tab w:val="right" w:pos="9026"/>
      </w:tabs>
    </w:pPr>
  </w:style>
  <w:style w:type="character" w:styleId="PageNumber">
    <w:name w:val="page number"/>
    <w:basedOn w:val="DefaultParagraphFont"/>
    <w:rsid w:val="005F37A1"/>
  </w:style>
  <w:style w:type="character" w:customStyle="1" w:styleId="tw4winMark">
    <w:name w:val="tw4winMark"/>
    <w:rsid w:val="005F37A1"/>
    <w:rPr>
      <w:rFonts w:ascii="Courier New" w:hAnsi="Courier New" w:cs="Courier New"/>
      <w:vanish/>
      <w:color w:val="800080"/>
      <w:sz w:val="24"/>
      <w:szCs w:val="24"/>
      <w:vertAlign w:val="subscript"/>
    </w:rPr>
  </w:style>
  <w:style w:type="character" w:customStyle="1" w:styleId="tw4winError">
    <w:name w:val="tw4winError"/>
    <w:rsid w:val="005F37A1"/>
    <w:rPr>
      <w:rFonts w:ascii="Courier New" w:hAnsi="Courier New" w:cs="Courier New"/>
      <w:color w:val="00FF00"/>
      <w:sz w:val="40"/>
      <w:szCs w:val="40"/>
    </w:rPr>
  </w:style>
  <w:style w:type="character" w:customStyle="1" w:styleId="tw4winTerm">
    <w:name w:val="tw4winTerm"/>
    <w:rsid w:val="005F37A1"/>
    <w:rPr>
      <w:color w:val="0000FF"/>
    </w:rPr>
  </w:style>
  <w:style w:type="character" w:customStyle="1" w:styleId="tw4winPopup">
    <w:name w:val="tw4winPopup"/>
    <w:rsid w:val="005F37A1"/>
    <w:rPr>
      <w:rFonts w:ascii="Courier New" w:hAnsi="Courier New" w:cs="Courier New"/>
      <w:noProof/>
      <w:color w:val="008000"/>
    </w:rPr>
  </w:style>
  <w:style w:type="character" w:customStyle="1" w:styleId="tw4winJump">
    <w:name w:val="tw4winJump"/>
    <w:rsid w:val="005F37A1"/>
    <w:rPr>
      <w:rFonts w:ascii="Courier New" w:hAnsi="Courier New" w:cs="Courier New"/>
      <w:noProof/>
      <w:color w:val="008080"/>
    </w:rPr>
  </w:style>
  <w:style w:type="character" w:customStyle="1" w:styleId="tw4winExternal">
    <w:name w:val="tw4winExternal"/>
    <w:rsid w:val="005F37A1"/>
    <w:rPr>
      <w:rFonts w:ascii="Courier New" w:hAnsi="Courier New" w:cs="Courier New"/>
      <w:noProof/>
      <w:color w:val="808080"/>
    </w:rPr>
  </w:style>
  <w:style w:type="character" w:customStyle="1" w:styleId="tw4winInternal">
    <w:name w:val="tw4winInternal"/>
    <w:rsid w:val="005F37A1"/>
    <w:rPr>
      <w:rFonts w:ascii="Courier New" w:hAnsi="Courier New" w:cs="Courier New"/>
      <w:noProof/>
      <w:color w:val="FF0000"/>
    </w:rPr>
  </w:style>
  <w:style w:type="character" w:customStyle="1" w:styleId="DONOTTRANSLATE">
    <w:name w:val="DO_NOT_TRANSLATE"/>
    <w:rsid w:val="005F37A1"/>
    <w:rPr>
      <w:rFonts w:ascii="Courier New" w:hAnsi="Courier New" w:cs="Courier New"/>
      <w:noProof/>
      <w:color w:val="800000"/>
    </w:rPr>
  </w:style>
  <w:style w:type="paragraph" w:customStyle="1" w:styleId="Heading11">
    <w:name w:val="Heading 11"/>
    <w:basedOn w:val="Normal"/>
    <w:rsid w:val="005F37A1"/>
    <w:pPr>
      <w:tabs>
        <w:tab w:val="left" w:pos="426"/>
        <w:tab w:val="left" w:leader="dot" w:pos="9440"/>
      </w:tabs>
      <w:jc w:val="center"/>
    </w:pPr>
    <w:rPr>
      <w:rFonts w:cs="Arial"/>
      <w:b/>
      <w:bCs/>
      <w:smallCaps/>
      <w:color w:val="007F00"/>
      <w:sz w:val="32"/>
      <w:szCs w:val="32"/>
    </w:rPr>
  </w:style>
  <w:style w:type="paragraph" w:customStyle="1" w:styleId="Heading21">
    <w:name w:val="Heading 21"/>
    <w:basedOn w:val="Heading1"/>
    <w:rsid w:val="005F37A1"/>
    <w:pPr>
      <w:jc w:val="left"/>
    </w:pPr>
    <w:rPr>
      <w:sz w:val="26"/>
      <w:szCs w:val="26"/>
      <w:lang w:val="es-UY"/>
    </w:rPr>
  </w:style>
  <w:style w:type="paragraph" w:styleId="TOC3">
    <w:name w:val="toc 3"/>
    <w:basedOn w:val="Normal"/>
    <w:next w:val="Normal"/>
    <w:autoRedefine/>
    <w:uiPriority w:val="39"/>
    <w:unhideWhenUsed/>
    <w:rsid w:val="002F4D0A"/>
    <w:pPr>
      <w:tabs>
        <w:tab w:val="left" w:pos="1440"/>
        <w:tab w:val="right" w:leader="dot" w:pos="9350"/>
      </w:tabs>
      <w:ind w:left="720"/>
    </w:pPr>
  </w:style>
  <w:style w:type="paragraph" w:styleId="TOC1">
    <w:name w:val="toc 1"/>
    <w:basedOn w:val="Normal"/>
    <w:next w:val="Normal"/>
    <w:autoRedefine/>
    <w:uiPriority w:val="39"/>
    <w:rsid w:val="002F4D0A"/>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rsid w:val="002F4D0A"/>
    <w:pPr>
      <w:tabs>
        <w:tab w:val="left" w:pos="720"/>
        <w:tab w:val="right" w:leader="dot" w:pos="9350"/>
      </w:tabs>
      <w:spacing w:before="120"/>
    </w:pPr>
    <w:rPr>
      <w:smallCaps/>
      <w:noProof/>
      <w:sz w:val="20"/>
      <w:szCs w:val="20"/>
    </w:rPr>
  </w:style>
  <w:style w:type="paragraph" w:styleId="TOC4">
    <w:name w:val="toc 4"/>
    <w:basedOn w:val="Normal"/>
    <w:next w:val="Normal"/>
    <w:autoRedefine/>
    <w:uiPriority w:val="39"/>
    <w:unhideWhenUsed/>
    <w:rsid w:val="002F4D0A"/>
    <w:pPr>
      <w:tabs>
        <w:tab w:val="left" w:pos="2160"/>
        <w:tab w:val="right" w:leader="dot" w:pos="9350"/>
      </w:tabs>
      <w:ind w:left="1440"/>
    </w:pPr>
  </w:style>
  <w:style w:type="paragraph" w:styleId="TOC5">
    <w:name w:val="toc 5"/>
    <w:basedOn w:val="Normal"/>
    <w:next w:val="Normal"/>
    <w:autoRedefine/>
    <w:semiHidden/>
    <w:rsid w:val="005F37A1"/>
    <w:pPr>
      <w:ind w:left="960"/>
    </w:pPr>
  </w:style>
  <w:style w:type="paragraph" w:styleId="TOC6">
    <w:name w:val="toc 6"/>
    <w:basedOn w:val="Normal"/>
    <w:next w:val="Normal"/>
    <w:autoRedefine/>
    <w:semiHidden/>
    <w:rsid w:val="005F37A1"/>
    <w:pPr>
      <w:ind w:left="1200"/>
    </w:pPr>
  </w:style>
  <w:style w:type="paragraph" w:styleId="TOC7">
    <w:name w:val="toc 7"/>
    <w:basedOn w:val="Normal"/>
    <w:next w:val="Normal"/>
    <w:autoRedefine/>
    <w:semiHidden/>
    <w:rsid w:val="005F37A1"/>
    <w:pPr>
      <w:ind w:left="1440"/>
    </w:pPr>
  </w:style>
  <w:style w:type="paragraph" w:styleId="TOC8">
    <w:name w:val="toc 8"/>
    <w:basedOn w:val="Normal"/>
    <w:next w:val="Normal"/>
    <w:autoRedefine/>
    <w:semiHidden/>
    <w:rsid w:val="005F37A1"/>
    <w:pPr>
      <w:ind w:left="1680"/>
    </w:pPr>
  </w:style>
  <w:style w:type="paragraph" w:styleId="TOC9">
    <w:name w:val="toc 9"/>
    <w:basedOn w:val="Normal"/>
    <w:next w:val="Normal"/>
    <w:autoRedefine/>
    <w:semiHidden/>
    <w:rsid w:val="005F37A1"/>
    <w:pPr>
      <w:ind w:left="1920"/>
    </w:pPr>
  </w:style>
  <w:style w:type="character" w:styleId="Hyperlink">
    <w:name w:val="Hyperlink"/>
    <w:uiPriority w:val="99"/>
    <w:rsid w:val="002F4D0A"/>
    <w:rPr>
      <w:rFonts w:ascii="Arial" w:hAnsi="Arial"/>
      <w:sz w:val="16"/>
    </w:rPr>
  </w:style>
  <w:style w:type="paragraph" w:styleId="Caption">
    <w:name w:val="caption"/>
    <w:basedOn w:val="Normal"/>
    <w:next w:val="Normal"/>
    <w:uiPriority w:val="35"/>
    <w:qFormat/>
    <w:rsid w:val="002F4D0A"/>
    <w:pPr>
      <w:spacing w:after="200"/>
    </w:pPr>
    <w:rPr>
      <w:b/>
      <w:bCs/>
      <w:color w:val="4F81BD"/>
      <w:sz w:val="18"/>
      <w:szCs w:val="18"/>
    </w:rPr>
  </w:style>
  <w:style w:type="paragraph" w:styleId="CommentText">
    <w:name w:val="annotation text"/>
    <w:basedOn w:val="Normal"/>
    <w:link w:val="CommentTextChar"/>
    <w:uiPriority w:val="99"/>
    <w:unhideWhenUsed/>
    <w:rsid w:val="002F4D0A"/>
    <w:rPr>
      <w:sz w:val="20"/>
      <w:szCs w:val="20"/>
    </w:rPr>
  </w:style>
  <w:style w:type="character" w:customStyle="1" w:styleId="CommentTextChar">
    <w:name w:val="Comment Text Char"/>
    <w:link w:val="CommentText"/>
    <w:uiPriority w:val="99"/>
    <w:rsid w:val="002F4D0A"/>
    <w:rPr>
      <w:rFonts w:ascii="Arial" w:hAnsi="Arial"/>
      <w:lang w:val="es-ES" w:eastAsia="es-ES"/>
    </w:rPr>
  </w:style>
  <w:style w:type="paragraph" w:styleId="CommentSubject">
    <w:name w:val="annotation subject"/>
    <w:basedOn w:val="CommentText"/>
    <w:next w:val="CommentText"/>
    <w:link w:val="CommentSubjectChar"/>
    <w:uiPriority w:val="99"/>
    <w:unhideWhenUsed/>
    <w:rsid w:val="002F4D0A"/>
    <w:rPr>
      <w:b/>
      <w:bCs/>
    </w:rPr>
  </w:style>
  <w:style w:type="character" w:customStyle="1" w:styleId="CommentSubjectChar">
    <w:name w:val="Comment Subject Char"/>
    <w:link w:val="CommentSubject"/>
    <w:uiPriority w:val="99"/>
    <w:rsid w:val="002F4D0A"/>
    <w:rPr>
      <w:rFonts w:ascii="Arial" w:hAnsi="Arial"/>
      <w:b/>
      <w:bCs/>
      <w:lang w:val="es-ES" w:eastAsia="es-ES"/>
    </w:rPr>
  </w:style>
  <w:style w:type="character" w:styleId="FollowedHyperlink">
    <w:name w:val="FollowedHyperlink"/>
    <w:uiPriority w:val="99"/>
    <w:unhideWhenUsed/>
    <w:rsid w:val="002F4D0A"/>
    <w:rPr>
      <w:color w:val="800080"/>
      <w:u w:val="single"/>
    </w:rPr>
  </w:style>
  <w:style w:type="character" w:customStyle="1" w:styleId="FooterChar">
    <w:name w:val="Footer Char"/>
    <w:link w:val="Footer"/>
    <w:uiPriority w:val="99"/>
    <w:rsid w:val="002F4D0A"/>
    <w:rPr>
      <w:rFonts w:ascii="Arial" w:hAnsi="Arial"/>
      <w:sz w:val="22"/>
      <w:szCs w:val="24"/>
      <w:lang w:val="es-ES" w:eastAsia="es-ES"/>
    </w:rPr>
  </w:style>
  <w:style w:type="character" w:customStyle="1" w:styleId="HeaderChar">
    <w:name w:val="Header Char"/>
    <w:link w:val="Header"/>
    <w:uiPriority w:val="99"/>
    <w:rsid w:val="002F4D0A"/>
    <w:rPr>
      <w:rFonts w:ascii="Arial" w:hAnsi="Arial"/>
      <w:sz w:val="22"/>
      <w:szCs w:val="24"/>
      <w:lang w:val="es-ES" w:eastAsia="es-ES"/>
    </w:rPr>
  </w:style>
  <w:style w:type="character" w:customStyle="1" w:styleId="Heading1Char">
    <w:name w:val="Heading 1 Char"/>
    <w:link w:val="Heading1"/>
    <w:rsid w:val="002F4D0A"/>
    <w:rPr>
      <w:rFonts w:ascii="Arial" w:hAnsi="Arial"/>
      <w:b/>
      <w:bCs/>
      <w:kern w:val="32"/>
      <w:sz w:val="32"/>
      <w:szCs w:val="32"/>
      <w:lang w:val="es-ES" w:eastAsia="es-ES"/>
    </w:rPr>
  </w:style>
  <w:style w:type="character" w:customStyle="1" w:styleId="Heading2Char">
    <w:name w:val="Heading 2 Char"/>
    <w:link w:val="Heading2"/>
    <w:rsid w:val="002F4D0A"/>
    <w:rPr>
      <w:rFonts w:ascii="Arial" w:hAnsi="Arial"/>
      <w:b/>
      <w:bCs/>
      <w:i/>
      <w:iCs/>
      <w:sz w:val="28"/>
      <w:szCs w:val="28"/>
      <w:lang w:val="es-ES" w:eastAsia="es-ES"/>
    </w:rPr>
  </w:style>
  <w:style w:type="character" w:customStyle="1" w:styleId="Heading3Char">
    <w:name w:val="Heading 3 Char"/>
    <w:link w:val="Heading3"/>
    <w:rsid w:val="002F4D0A"/>
    <w:rPr>
      <w:rFonts w:ascii="Arial" w:hAnsi="Arial"/>
      <w:b/>
      <w:bCs/>
      <w:sz w:val="26"/>
      <w:szCs w:val="26"/>
      <w:lang w:val="es-ES" w:eastAsia="es-ES"/>
    </w:rPr>
  </w:style>
  <w:style w:type="character" w:customStyle="1" w:styleId="Heading4Char">
    <w:name w:val="Heading 4 Char"/>
    <w:link w:val="Heading4"/>
    <w:rsid w:val="002F4D0A"/>
    <w:rPr>
      <w:rFonts w:ascii="Arial" w:hAnsi="Arial"/>
      <w:b/>
      <w:bCs/>
      <w:szCs w:val="26"/>
      <w:lang w:val="es-ES" w:eastAsia="es-ES"/>
    </w:rPr>
  </w:style>
  <w:style w:type="paragraph" w:styleId="ListParagraph">
    <w:name w:val="List Paragraph"/>
    <w:basedOn w:val="Normal"/>
    <w:uiPriority w:val="34"/>
    <w:qFormat/>
    <w:rsid w:val="002F4D0A"/>
    <w:pPr>
      <w:ind w:left="720"/>
      <w:contextualSpacing/>
    </w:pPr>
  </w:style>
  <w:style w:type="paragraph" w:styleId="BalloonText">
    <w:name w:val="Balloon Text"/>
    <w:basedOn w:val="Normal"/>
    <w:link w:val="BalloonTextChar"/>
    <w:rsid w:val="008842A3"/>
    <w:rPr>
      <w:rFonts w:ascii="Tahoma" w:hAnsi="Tahoma" w:cs="Tahoma"/>
      <w:sz w:val="16"/>
      <w:szCs w:val="16"/>
    </w:rPr>
  </w:style>
  <w:style w:type="character" w:customStyle="1" w:styleId="BalloonTextChar">
    <w:name w:val="Balloon Text Char"/>
    <w:link w:val="BalloonText"/>
    <w:rsid w:val="008842A3"/>
    <w:rPr>
      <w:rFonts w:ascii="Tahoma" w:hAnsi="Tahoma" w:cs="Tahoma"/>
      <w:sz w:val="16"/>
      <w:szCs w:val="16"/>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436502">
      <w:bodyDiv w:val="1"/>
      <w:marLeft w:val="0"/>
      <w:marRight w:val="0"/>
      <w:marTop w:val="0"/>
      <w:marBottom w:val="0"/>
      <w:divBdr>
        <w:top w:val="none" w:sz="0" w:space="0" w:color="auto"/>
        <w:left w:val="none" w:sz="0" w:space="0" w:color="auto"/>
        <w:bottom w:val="none" w:sz="0" w:space="0" w:color="auto"/>
        <w:right w:val="none" w:sz="0" w:space="0" w:color="auto"/>
      </w:divBdr>
      <w:divsChild>
        <w:div w:id="1849245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bch.cbd.int"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nacio\Local%20Settings\Temporary%20Internet%20Files\Content.Outlook\OPIU124X\BCH%20-%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9CE67-7DE6-4573-B363-1041C3B0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BCH - MO.dotx</Template>
  <TotalTime>291</TotalTime>
  <Pages>18</Pages>
  <Words>4559</Words>
  <Characters>25989</Characters>
  <Application>Microsoft Office Word</Application>
  <DocSecurity>0</DocSecurity>
  <Lines>216</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Manager> </Manager>
  <Company> </Company>
  <LinksUpToDate>false</LinksUpToDate>
  <CharactersWithSpaces>30488</CharactersWithSpaces>
  <SharedDoc>false</SharedDoc>
  <HLinks>
    <vt:vector size="222" baseType="variant">
      <vt:variant>
        <vt:i4>5636211</vt:i4>
      </vt:variant>
      <vt:variant>
        <vt:i4>165</vt:i4>
      </vt:variant>
      <vt:variant>
        <vt:i4>0</vt:i4>
      </vt:variant>
      <vt:variant>
        <vt:i4>5</vt:i4>
      </vt:variant>
      <vt:variant>
        <vt:lpwstr>mailto:bchadmin@biodiv.org</vt:lpwstr>
      </vt:variant>
      <vt:variant>
        <vt:lpwstr/>
      </vt:variant>
      <vt:variant>
        <vt:i4>5636211</vt:i4>
      </vt:variant>
      <vt:variant>
        <vt:i4>162</vt:i4>
      </vt:variant>
      <vt:variant>
        <vt:i4>0</vt:i4>
      </vt:variant>
      <vt:variant>
        <vt:i4>5</vt:i4>
      </vt:variant>
      <vt:variant>
        <vt:lpwstr>mailto:bchadmin@biodiv.org</vt:lpwstr>
      </vt:variant>
      <vt:variant>
        <vt:lpwstr/>
      </vt:variant>
      <vt:variant>
        <vt:i4>7405608</vt:i4>
      </vt:variant>
      <vt:variant>
        <vt:i4>159</vt:i4>
      </vt:variant>
      <vt:variant>
        <vt:i4>0</vt:i4>
      </vt:variant>
      <vt:variant>
        <vt:i4>5</vt:i4>
      </vt:variant>
      <vt:variant>
        <vt:lpwstr>http://bch.biodiv.org/about/linkspolicy.shtml),</vt:lpwstr>
      </vt:variant>
      <vt:variant>
        <vt:lpwstr/>
      </vt:variant>
      <vt:variant>
        <vt:i4>5636211</vt:i4>
      </vt:variant>
      <vt:variant>
        <vt:i4>156</vt:i4>
      </vt:variant>
      <vt:variant>
        <vt:i4>0</vt:i4>
      </vt:variant>
      <vt:variant>
        <vt:i4>5</vt:i4>
      </vt:variant>
      <vt:variant>
        <vt:lpwstr>mailto:bchadmin@biodiv.org</vt:lpwstr>
      </vt:variant>
      <vt:variant>
        <vt:lpwstr/>
      </vt:variant>
      <vt:variant>
        <vt:i4>5636211</vt:i4>
      </vt:variant>
      <vt:variant>
        <vt:i4>153</vt:i4>
      </vt:variant>
      <vt:variant>
        <vt:i4>0</vt:i4>
      </vt:variant>
      <vt:variant>
        <vt:i4>5</vt:i4>
      </vt:variant>
      <vt:variant>
        <vt:lpwstr>mailto:bchadmin@biodiv.org</vt:lpwstr>
      </vt:variant>
      <vt:variant>
        <vt:lpwstr/>
      </vt:variant>
      <vt:variant>
        <vt:i4>7405608</vt:i4>
      </vt:variant>
      <vt:variant>
        <vt:i4>150</vt:i4>
      </vt:variant>
      <vt:variant>
        <vt:i4>0</vt:i4>
      </vt:variant>
      <vt:variant>
        <vt:i4>5</vt:i4>
      </vt:variant>
      <vt:variant>
        <vt:lpwstr>http://bch.biodiv.org/about/linkspolicy.shtml)</vt:lpwstr>
      </vt:variant>
      <vt:variant>
        <vt:lpwstr/>
      </vt:variant>
      <vt:variant>
        <vt:i4>5636211</vt:i4>
      </vt:variant>
      <vt:variant>
        <vt:i4>147</vt:i4>
      </vt:variant>
      <vt:variant>
        <vt:i4>0</vt:i4>
      </vt:variant>
      <vt:variant>
        <vt:i4>5</vt:i4>
      </vt:variant>
      <vt:variant>
        <vt:lpwstr>mailto:bchadmin@biodiv.org</vt:lpwstr>
      </vt:variant>
      <vt:variant>
        <vt:lpwstr/>
      </vt:variant>
      <vt:variant>
        <vt:i4>5636211</vt:i4>
      </vt:variant>
      <vt:variant>
        <vt:i4>144</vt:i4>
      </vt:variant>
      <vt:variant>
        <vt:i4>0</vt:i4>
      </vt:variant>
      <vt:variant>
        <vt:i4>5</vt:i4>
      </vt:variant>
      <vt:variant>
        <vt:lpwstr>mailto:bchadmin@biodiv.org</vt:lpwstr>
      </vt:variant>
      <vt:variant>
        <vt:lpwstr/>
      </vt:variant>
      <vt:variant>
        <vt:i4>196679</vt:i4>
      </vt:variant>
      <vt:variant>
        <vt:i4>141</vt:i4>
      </vt:variant>
      <vt:variant>
        <vt:i4>0</vt:i4>
      </vt:variant>
      <vt:variant>
        <vt:i4>5</vt:i4>
      </vt:variant>
      <vt:variant>
        <vt:lpwstr>http://bch.biodiv.org/roster/use/guidelines.shtml</vt:lpwstr>
      </vt:variant>
      <vt:variant>
        <vt:lpwstr/>
      </vt:variant>
      <vt:variant>
        <vt:i4>5636211</vt:i4>
      </vt:variant>
      <vt:variant>
        <vt:i4>138</vt:i4>
      </vt:variant>
      <vt:variant>
        <vt:i4>0</vt:i4>
      </vt:variant>
      <vt:variant>
        <vt:i4>5</vt:i4>
      </vt:variant>
      <vt:variant>
        <vt:lpwstr>mailto:bchadmin@biodiv.org</vt:lpwstr>
      </vt:variant>
      <vt:variant>
        <vt:lpwstr/>
      </vt:variant>
      <vt:variant>
        <vt:i4>5636211</vt:i4>
      </vt:variant>
      <vt:variant>
        <vt:i4>135</vt:i4>
      </vt:variant>
      <vt:variant>
        <vt:i4>0</vt:i4>
      </vt:variant>
      <vt:variant>
        <vt:i4>5</vt:i4>
      </vt:variant>
      <vt:variant>
        <vt:lpwstr>mailto:bchadmin@biodiv.org</vt:lpwstr>
      </vt:variant>
      <vt:variant>
        <vt:lpwstr/>
      </vt:variant>
      <vt:variant>
        <vt:i4>5636211</vt:i4>
      </vt:variant>
      <vt:variant>
        <vt:i4>132</vt:i4>
      </vt:variant>
      <vt:variant>
        <vt:i4>0</vt:i4>
      </vt:variant>
      <vt:variant>
        <vt:i4>5</vt:i4>
      </vt:variant>
      <vt:variant>
        <vt:lpwstr>mailto:bchadmin@biodiv.org</vt:lpwstr>
      </vt:variant>
      <vt:variant>
        <vt:lpwstr/>
      </vt:variant>
      <vt:variant>
        <vt:i4>5636211</vt:i4>
      </vt:variant>
      <vt:variant>
        <vt:i4>129</vt:i4>
      </vt:variant>
      <vt:variant>
        <vt:i4>0</vt:i4>
      </vt:variant>
      <vt:variant>
        <vt:i4>5</vt:i4>
      </vt:variant>
      <vt:variant>
        <vt:lpwstr>mailto:bchadmin@biodiv.org</vt:lpwstr>
      </vt:variant>
      <vt:variant>
        <vt:lpwstr/>
      </vt:variant>
      <vt:variant>
        <vt:i4>5636211</vt:i4>
      </vt:variant>
      <vt:variant>
        <vt:i4>126</vt:i4>
      </vt:variant>
      <vt:variant>
        <vt:i4>0</vt:i4>
      </vt:variant>
      <vt:variant>
        <vt:i4>5</vt:i4>
      </vt:variant>
      <vt:variant>
        <vt:lpwstr>mailto:bchadmin@biodiv.org</vt:lpwstr>
      </vt:variant>
      <vt:variant>
        <vt:lpwstr/>
      </vt:variant>
      <vt:variant>
        <vt:i4>5636211</vt:i4>
      </vt:variant>
      <vt:variant>
        <vt:i4>123</vt:i4>
      </vt:variant>
      <vt:variant>
        <vt:i4>0</vt:i4>
      </vt:variant>
      <vt:variant>
        <vt:i4>5</vt:i4>
      </vt:variant>
      <vt:variant>
        <vt:lpwstr>mailto:bchadmin@biodiv.org</vt:lpwstr>
      </vt:variant>
      <vt:variant>
        <vt:lpwstr/>
      </vt:variant>
      <vt:variant>
        <vt:i4>2293794</vt:i4>
      </vt:variant>
      <vt:variant>
        <vt:i4>120</vt:i4>
      </vt:variant>
      <vt:variant>
        <vt:i4>0</vt:i4>
      </vt:variant>
      <vt:variant>
        <vt:i4>5</vt:i4>
      </vt:variant>
      <vt:variant>
        <vt:lpwstr>http://bchtraining.biodiv.org/</vt:lpwstr>
      </vt:variant>
      <vt:variant>
        <vt:lpwstr/>
      </vt:variant>
      <vt:variant>
        <vt:i4>3538999</vt:i4>
      </vt:variant>
      <vt:variant>
        <vt:i4>117</vt:i4>
      </vt:variant>
      <vt:variant>
        <vt:i4>0</vt:i4>
      </vt:variant>
      <vt:variant>
        <vt:i4>5</vt:i4>
      </vt:variant>
      <vt:variant>
        <vt:lpwstr>http://bch.biodiv.org/</vt:lpwstr>
      </vt:variant>
      <vt:variant>
        <vt:lpwstr/>
      </vt:variant>
      <vt:variant>
        <vt:i4>4390926</vt:i4>
      </vt:variant>
      <vt:variant>
        <vt:i4>114</vt:i4>
      </vt:variant>
      <vt:variant>
        <vt:i4>0</vt:i4>
      </vt:variant>
      <vt:variant>
        <vt:i4>5</vt:i4>
      </vt:variant>
      <vt:variant>
        <vt:lpwstr>http://bch.biodiv.org/mod5/overview.html</vt:lpwstr>
      </vt:variant>
      <vt:variant>
        <vt:lpwstr/>
      </vt:variant>
      <vt:variant>
        <vt:i4>5243005</vt:i4>
      </vt:variant>
      <vt:variant>
        <vt:i4>111</vt:i4>
      </vt:variant>
      <vt:variant>
        <vt:i4>0</vt:i4>
      </vt:variant>
      <vt:variant>
        <vt:i4>5</vt:i4>
      </vt:variant>
      <vt:variant>
        <vt:lpwstr>mailto:bch@biodiv.org</vt:lpwstr>
      </vt:variant>
      <vt:variant>
        <vt:lpwstr/>
      </vt:variant>
      <vt:variant>
        <vt:i4>1769524</vt:i4>
      </vt:variant>
      <vt:variant>
        <vt:i4>104</vt:i4>
      </vt:variant>
      <vt:variant>
        <vt:i4>0</vt:i4>
      </vt:variant>
      <vt:variant>
        <vt:i4>5</vt:i4>
      </vt:variant>
      <vt:variant>
        <vt:lpwstr/>
      </vt:variant>
      <vt:variant>
        <vt:lpwstr>_Toc173870133</vt:lpwstr>
      </vt:variant>
      <vt:variant>
        <vt:i4>1769524</vt:i4>
      </vt:variant>
      <vt:variant>
        <vt:i4>98</vt:i4>
      </vt:variant>
      <vt:variant>
        <vt:i4>0</vt:i4>
      </vt:variant>
      <vt:variant>
        <vt:i4>5</vt:i4>
      </vt:variant>
      <vt:variant>
        <vt:lpwstr/>
      </vt:variant>
      <vt:variant>
        <vt:lpwstr>_Toc173870132</vt:lpwstr>
      </vt:variant>
      <vt:variant>
        <vt:i4>1769524</vt:i4>
      </vt:variant>
      <vt:variant>
        <vt:i4>92</vt:i4>
      </vt:variant>
      <vt:variant>
        <vt:i4>0</vt:i4>
      </vt:variant>
      <vt:variant>
        <vt:i4>5</vt:i4>
      </vt:variant>
      <vt:variant>
        <vt:lpwstr/>
      </vt:variant>
      <vt:variant>
        <vt:lpwstr>_Toc173870131</vt:lpwstr>
      </vt:variant>
      <vt:variant>
        <vt:i4>1769524</vt:i4>
      </vt:variant>
      <vt:variant>
        <vt:i4>86</vt:i4>
      </vt:variant>
      <vt:variant>
        <vt:i4>0</vt:i4>
      </vt:variant>
      <vt:variant>
        <vt:i4>5</vt:i4>
      </vt:variant>
      <vt:variant>
        <vt:lpwstr/>
      </vt:variant>
      <vt:variant>
        <vt:lpwstr>_Toc173870130</vt:lpwstr>
      </vt:variant>
      <vt:variant>
        <vt:i4>1703988</vt:i4>
      </vt:variant>
      <vt:variant>
        <vt:i4>80</vt:i4>
      </vt:variant>
      <vt:variant>
        <vt:i4>0</vt:i4>
      </vt:variant>
      <vt:variant>
        <vt:i4>5</vt:i4>
      </vt:variant>
      <vt:variant>
        <vt:lpwstr/>
      </vt:variant>
      <vt:variant>
        <vt:lpwstr>_Toc173870129</vt:lpwstr>
      </vt:variant>
      <vt:variant>
        <vt:i4>1703988</vt:i4>
      </vt:variant>
      <vt:variant>
        <vt:i4>74</vt:i4>
      </vt:variant>
      <vt:variant>
        <vt:i4>0</vt:i4>
      </vt:variant>
      <vt:variant>
        <vt:i4>5</vt:i4>
      </vt:variant>
      <vt:variant>
        <vt:lpwstr/>
      </vt:variant>
      <vt:variant>
        <vt:lpwstr>_Toc173870128</vt:lpwstr>
      </vt:variant>
      <vt:variant>
        <vt:i4>1703988</vt:i4>
      </vt:variant>
      <vt:variant>
        <vt:i4>68</vt:i4>
      </vt:variant>
      <vt:variant>
        <vt:i4>0</vt:i4>
      </vt:variant>
      <vt:variant>
        <vt:i4>5</vt:i4>
      </vt:variant>
      <vt:variant>
        <vt:lpwstr/>
      </vt:variant>
      <vt:variant>
        <vt:lpwstr>_Toc173870127</vt:lpwstr>
      </vt:variant>
      <vt:variant>
        <vt:i4>1703988</vt:i4>
      </vt:variant>
      <vt:variant>
        <vt:i4>62</vt:i4>
      </vt:variant>
      <vt:variant>
        <vt:i4>0</vt:i4>
      </vt:variant>
      <vt:variant>
        <vt:i4>5</vt:i4>
      </vt:variant>
      <vt:variant>
        <vt:lpwstr/>
      </vt:variant>
      <vt:variant>
        <vt:lpwstr>_Toc173870126</vt:lpwstr>
      </vt:variant>
      <vt:variant>
        <vt:i4>1703988</vt:i4>
      </vt:variant>
      <vt:variant>
        <vt:i4>56</vt:i4>
      </vt:variant>
      <vt:variant>
        <vt:i4>0</vt:i4>
      </vt:variant>
      <vt:variant>
        <vt:i4>5</vt:i4>
      </vt:variant>
      <vt:variant>
        <vt:lpwstr/>
      </vt:variant>
      <vt:variant>
        <vt:lpwstr>_Toc173870125</vt:lpwstr>
      </vt:variant>
      <vt:variant>
        <vt:i4>1703988</vt:i4>
      </vt:variant>
      <vt:variant>
        <vt:i4>50</vt:i4>
      </vt:variant>
      <vt:variant>
        <vt:i4>0</vt:i4>
      </vt:variant>
      <vt:variant>
        <vt:i4>5</vt:i4>
      </vt:variant>
      <vt:variant>
        <vt:lpwstr/>
      </vt:variant>
      <vt:variant>
        <vt:lpwstr>_Toc173870124</vt:lpwstr>
      </vt:variant>
      <vt:variant>
        <vt:i4>1703988</vt:i4>
      </vt:variant>
      <vt:variant>
        <vt:i4>44</vt:i4>
      </vt:variant>
      <vt:variant>
        <vt:i4>0</vt:i4>
      </vt:variant>
      <vt:variant>
        <vt:i4>5</vt:i4>
      </vt:variant>
      <vt:variant>
        <vt:lpwstr/>
      </vt:variant>
      <vt:variant>
        <vt:lpwstr>_Toc173870123</vt:lpwstr>
      </vt:variant>
      <vt:variant>
        <vt:i4>1703988</vt:i4>
      </vt:variant>
      <vt:variant>
        <vt:i4>38</vt:i4>
      </vt:variant>
      <vt:variant>
        <vt:i4>0</vt:i4>
      </vt:variant>
      <vt:variant>
        <vt:i4>5</vt:i4>
      </vt:variant>
      <vt:variant>
        <vt:lpwstr/>
      </vt:variant>
      <vt:variant>
        <vt:lpwstr>_Toc173870122</vt:lpwstr>
      </vt:variant>
      <vt:variant>
        <vt:i4>1703988</vt:i4>
      </vt:variant>
      <vt:variant>
        <vt:i4>32</vt:i4>
      </vt:variant>
      <vt:variant>
        <vt:i4>0</vt:i4>
      </vt:variant>
      <vt:variant>
        <vt:i4>5</vt:i4>
      </vt:variant>
      <vt:variant>
        <vt:lpwstr/>
      </vt:variant>
      <vt:variant>
        <vt:lpwstr>_Toc173870121</vt:lpwstr>
      </vt:variant>
      <vt:variant>
        <vt:i4>1703988</vt:i4>
      </vt:variant>
      <vt:variant>
        <vt:i4>26</vt:i4>
      </vt:variant>
      <vt:variant>
        <vt:i4>0</vt:i4>
      </vt:variant>
      <vt:variant>
        <vt:i4>5</vt:i4>
      </vt:variant>
      <vt:variant>
        <vt:lpwstr/>
      </vt:variant>
      <vt:variant>
        <vt:lpwstr>_Toc173870120</vt:lpwstr>
      </vt:variant>
      <vt:variant>
        <vt:i4>1638452</vt:i4>
      </vt:variant>
      <vt:variant>
        <vt:i4>20</vt:i4>
      </vt:variant>
      <vt:variant>
        <vt:i4>0</vt:i4>
      </vt:variant>
      <vt:variant>
        <vt:i4>5</vt:i4>
      </vt:variant>
      <vt:variant>
        <vt:lpwstr/>
      </vt:variant>
      <vt:variant>
        <vt:lpwstr>_Toc173870119</vt:lpwstr>
      </vt:variant>
      <vt:variant>
        <vt:i4>1638452</vt:i4>
      </vt:variant>
      <vt:variant>
        <vt:i4>14</vt:i4>
      </vt:variant>
      <vt:variant>
        <vt:i4>0</vt:i4>
      </vt:variant>
      <vt:variant>
        <vt:i4>5</vt:i4>
      </vt:variant>
      <vt:variant>
        <vt:lpwstr/>
      </vt:variant>
      <vt:variant>
        <vt:lpwstr>_Toc173870118</vt:lpwstr>
      </vt:variant>
      <vt:variant>
        <vt:i4>1638452</vt:i4>
      </vt:variant>
      <vt:variant>
        <vt:i4>8</vt:i4>
      </vt:variant>
      <vt:variant>
        <vt:i4>0</vt:i4>
      </vt:variant>
      <vt:variant>
        <vt:i4>5</vt:i4>
      </vt:variant>
      <vt:variant>
        <vt:lpwstr/>
      </vt:variant>
      <vt:variant>
        <vt:lpwstr>_Toc173870117</vt:lpwstr>
      </vt:variant>
      <vt:variant>
        <vt:i4>1638452</vt:i4>
      </vt:variant>
      <vt:variant>
        <vt:i4>2</vt:i4>
      </vt:variant>
      <vt:variant>
        <vt:i4>0</vt:i4>
      </vt:variant>
      <vt:variant>
        <vt:i4>5</vt:i4>
      </vt:variant>
      <vt:variant>
        <vt:lpwstr/>
      </vt:variant>
      <vt:variant>
        <vt:lpwstr>_Toc173870116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 </dc:creator>
  <cp:keywords> </cp:keywords>
  <dc:description> </dc:description>
  <cp:lastModifiedBy>Ernesto Ocampo Edye</cp:lastModifiedBy>
  <cp:revision>13</cp:revision>
  <cp:lastPrinted>2012-11-08T15:50:00Z</cp:lastPrinted>
  <dcterms:created xsi:type="dcterms:W3CDTF">2012-10-31T12:16:00Z</dcterms:created>
  <dcterms:modified xsi:type="dcterms:W3CDTF">2012-11-08T15:50:00Z</dcterms:modified>
  <cp:category> </cp:category>
</cp:coreProperties>
</file>